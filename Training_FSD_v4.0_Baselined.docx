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ajorEastAsia" w:hAnsi="Arial" w:cstheme="minorHAns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00"/>
          </w:tblGrid>
          <w:tr w:rsidR="00093BE1" w:rsidRPr="00975A62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Pr="00975A62" w:rsidRDefault="00E836B9" w:rsidP="00C07D15">
                <w:pPr>
                  <w:pStyle w:val="NoSpacing"/>
                  <w:jc w:val="center"/>
                  <w:rPr>
                    <w:rFonts w:eastAsiaTheme="majorEastAsia" w:cstheme="minorHAnsi"/>
                    <w:caps/>
                  </w:rPr>
                </w:pPr>
                <w:r>
                  <w:rPr>
                    <w:rFonts w:eastAsiaTheme="majorEastAsia" w:cstheme="minorHAnsi"/>
                    <w:caps/>
                    <w:noProof/>
                  </w:rPr>
                  <w:drawing>
                    <wp:inline distT="0" distB="0" distL="0" distR="0">
                      <wp:extent cx="1685925" cy="458348"/>
                      <wp:effectExtent l="0" t="0" r="0" b="0"/>
                      <wp:docPr id="23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capgemini_logo_before_after.pn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64533" cy="4797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93BE1" w:rsidRPr="00975A62" w:rsidTr="00F8641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04040" w:themeColor="text1" w:themeTint="BF"/>
                </w:tcBorders>
                <w:vAlign w:val="center"/>
              </w:tcPr>
              <w:p w:rsidR="00093BE1" w:rsidRPr="00975A62" w:rsidRDefault="00FC529D" w:rsidP="00FE1A1F">
                <w:pPr>
                  <w:pStyle w:val="NoSpacing"/>
                  <w:jc w:val="center"/>
                  <w:rPr>
                    <w:rFonts w:eastAsiaTheme="majorEastAsia" w:cstheme="minorHAnsi"/>
                    <w:sz w:val="80"/>
                    <w:szCs w:val="80"/>
                  </w:rPr>
                </w:pPr>
                <w:sdt>
                  <w:sdtPr>
                    <w:rPr>
                      <w:rFonts w:eastAsiaTheme="majorEastAsia" w:cstheme="minorHAnsi"/>
                      <w:sz w:val="80"/>
                      <w:szCs w:val="80"/>
                    </w:rPr>
                    <w:alias w:val="Titl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F1614" w:rsidRPr="00975A62">
                      <w:rPr>
                        <w:rFonts w:eastAsiaTheme="majorEastAsia" w:cstheme="minorHAnsi"/>
                        <w:sz w:val="80"/>
                        <w:szCs w:val="80"/>
                        <w:lang w:val="en-IN"/>
                      </w:rPr>
                      <w:t>Functional Specification</w:t>
                    </w:r>
                    <w:r w:rsidR="00FE1A1F">
                      <w:rPr>
                        <w:rFonts w:eastAsiaTheme="majorEastAsia" w:cstheme="minorHAnsi"/>
                        <w:sz w:val="80"/>
                        <w:szCs w:val="80"/>
                        <w:lang w:val="en-IN"/>
                      </w:rPr>
                      <w:t xml:space="preserve"> Document</w:t>
                    </w:r>
                  </w:sdtContent>
                </w:sdt>
              </w:p>
            </w:tc>
          </w:tr>
          <w:tr w:rsidR="00093BE1" w:rsidRPr="00975A62" w:rsidTr="00F86413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04040" w:themeColor="text1" w:themeTint="BF"/>
                </w:tcBorders>
                <w:vAlign w:val="center"/>
              </w:tcPr>
              <w:p w:rsidR="00093BE1" w:rsidRPr="00975A62" w:rsidRDefault="00093BE1" w:rsidP="00DD5C13">
                <w:pPr>
                  <w:pStyle w:val="NoSpacing"/>
                  <w:jc w:val="center"/>
                  <w:rPr>
                    <w:rFonts w:eastAsiaTheme="majorEastAsia" w:cstheme="minorHAnsi"/>
                    <w:sz w:val="44"/>
                    <w:szCs w:val="44"/>
                  </w:rPr>
                </w:pPr>
              </w:p>
            </w:tc>
          </w:tr>
          <w:tr w:rsidR="00093BE1" w:rsidRPr="00975A6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Pr="00975A62" w:rsidRDefault="00093BE1">
                <w:pPr>
                  <w:pStyle w:val="NoSpacing"/>
                  <w:jc w:val="center"/>
                  <w:rPr>
                    <w:rFonts w:cstheme="minorHAnsi"/>
                  </w:rPr>
                </w:pPr>
              </w:p>
            </w:tc>
          </w:tr>
          <w:tr w:rsidR="00093BE1" w:rsidRPr="00975A62">
            <w:trPr>
              <w:trHeight w:val="360"/>
              <w:jc w:val="center"/>
            </w:trPr>
            <w:sdt>
              <w:sdtPr>
                <w:rPr>
                  <w:rFonts w:cstheme="minorHAnsi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Pr="00975A62" w:rsidRDefault="0003415D" w:rsidP="005A26BA">
                    <w:pPr>
                      <w:pStyle w:val="NoSpacing"/>
                      <w:jc w:val="center"/>
                      <w:rPr>
                        <w:rFonts w:cstheme="minorHAnsi"/>
                        <w:b/>
                        <w:bCs/>
                      </w:rPr>
                    </w:pPr>
                    <w:r>
                      <w:rPr>
                        <w:rFonts w:cstheme="minorHAnsi"/>
                        <w:b/>
                        <w:bCs/>
                      </w:rPr>
                      <w:t>Version 1</w:t>
                    </w:r>
                    <w:r w:rsidR="00FD45D7">
                      <w:rPr>
                        <w:rFonts w:cstheme="minorHAnsi"/>
                        <w:b/>
                        <w:bCs/>
                      </w:rPr>
                      <w:t>.0</w:t>
                    </w:r>
                  </w:p>
                </w:tc>
              </w:sdtContent>
            </w:sdt>
          </w:tr>
          <w:tr w:rsidR="00093BE1" w:rsidRPr="00975A62">
            <w:trPr>
              <w:trHeight w:val="360"/>
              <w:jc w:val="center"/>
            </w:trPr>
            <w:sdt>
              <w:sdtPr>
                <w:rPr>
                  <w:rFonts w:cstheme="minorHAnsi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7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Pr="00975A62" w:rsidRDefault="00EA7C9D" w:rsidP="00057463">
                    <w:pPr>
                      <w:pStyle w:val="NoSpacing"/>
                      <w:jc w:val="center"/>
                      <w:rPr>
                        <w:rFonts w:cstheme="minorHAnsi"/>
                        <w:b/>
                        <w:bCs/>
                      </w:rPr>
                    </w:pPr>
                    <w:r>
                      <w:rPr>
                        <w:rFonts w:cstheme="minorHAnsi"/>
                        <w:b/>
                        <w:bCs/>
                      </w:rPr>
                      <w:t>7/9</w:t>
                    </w:r>
                    <w:r w:rsidR="00C07D15">
                      <w:rPr>
                        <w:rFonts w:cstheme="minorHAnsi"/>
                        <w:b/>
                        <w:bCs/>
                      </w:rPr>
                      <w:t>/2018</w:t>
                    </w:r>
                  </w:p>
                </w:tc>
              </w:sdtContent>
            </w:sdt>
          </w:tr>
        </w:tbl>
        <w:p w:rsidR="00093BE1" w:rsidRPr="00975A62" w:rsidRDefault="00093BE1" w:rsidP="00FA3BE0">
          <w:pPr>
            <w:pStyle w:val="AxureImageParagraph"/>
            <w:rPr>
              <w:rFonts w:asciiTheme="minorHAnsi" w:hAnsiTheme="minorHAnsi" w:cstheme="minorHAnsi"/>
            </w:rPr>
          </w:pPr>
        </w:p>
        <w:p w:rsidR="00093BE1" w:rsidRPr="00975A62" w:rsidRDefault="00093BE1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000E53" w:rsidRPr="00975A62" w:rsidRDefault="00000E53">
          <w:pPr>
            <w:rPr>
              <w:rFonts w:asciiTheme="minorHAnsi" w:hAnsiTheme="minorHAnsi" w:cstheme="minorHAnsi"/>
            </w:rPr>
          </w:pPr>
        </w:p>
        <w:p w:rsidR="00000E53" w:rsidRPr="00975A62" w:rsidRDefault="00000E53">
          <w:pPr>
            <w:rPr>
              <w:rFonts w:asciiTheme="minorHAnsi" w:hAnsiTheme="minorHAnsi" w:cstheme="minorHAnsi"/>
            </w:rPr>
          </w:pPr>
        </w:p>
        <w:p w:rsidR="00000E53" w:rsidRPr="00975A62" w:rsidRDefault="00000E53">
          <w:pPr>
            <w:rPr>
              <w:rFonts w:asciiTheme="minorHAnsi" w:hAnsiTheme="minorHAnsi" w:cstheme="minorHAnsi"/>
            </w:rPr>
          </w:pPr>
        </w:p>
        <w:p w:rsidR="00000E53" w:rsidRPr="00975A62" w:rsidRDefault="00000E53">
          <w:pPr>
            <w:rPr>
              <w:rFonts w:asciiTheme="minorHAnsi" w:hAnsiTheme="minorHAnsi" w:cstheme="minorHAnsi"/>
            </w:rPr>
          </w:pPr>
        </w:p>
        <w:p w:rsidR="00000E53" w:rsidRPr="00975A62" w:rsidRDefault="00000E53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712696" w:rsidRPr="00975A62" w:rsidRDefault="00712696">
          <w:pPr>
            <w:rPr>
              <w:rFonts w:asciiTheme="minorHAnsi" w:hAnsiTheme="minorHAnsi" w:cstheme="minorHAnsi"/>
            </w:rPr>
          </w:pPr>
        </w:p>
        <w:p w:rsidR="00904913" w:rsidRPr="00975A62" w:rsidRDefault="00FC529D">
          <w:pPr>
            <w:rPr>
              <w:rFonts w:asciiTheme="minorHAnsi" w:hAnsiTheme="minorHAnsi" w:cstheme="minorHAnsi"/>
            </w:rPr>
          </w:pPr>
        </w:p>
      </w:sdtContent>
    </w:sdt>
    <w:p w:rsidR="00000E53" w:rsidRPr="00975A62" w:rsidRDefault="00D35989" w:rsidP="001C5100">
      <w:pPr>
        <w:pStyle w:val="AxureTOCHeading"/>
        <w:rPr>
          <w:rFonts w:asciiTheme="minorHAnsi" w:hAnsiTheme="minorHAnsi" w:cstheme="minorHAnsi"/>
        </w:rPr>
      </w:pPr>
      <w:r w:rsidRPr="00975A62">
        <w:rPr>
          <w:rFonts w:asciiTheme="minorHAnsi" w:hAnsiTheme="minorHAnsi" w:cstheme="minorHAnsi"/>
        </w:rPr>
        <w:br w:type="page"/>
      </w:r>
    </w:p>
    <w:p w:rsidR="00032A82" w:rsidRPr="00975A62" w:rsidRDefault="00CF7458" w:rsidP="00343574">
      <w:pPr>
        <w:pStyle w:val="Heading1"/>
        <w:rPr>
          <w:rFonts w:asciiTheme="minorHAnsi" w:hAnsiTheme="minorHAnsi" w:cstheme="minorHAnsi"/>
        </w:rPr>
      </w:pPr>
      <w:bookmarkStart w:id="0" w:name="_Toc342038010"/>
      <w:bookmarkStart w:id="1" w:name="_Toc362273134"/>
      <w:bookmarkStart w:id="2" w:name="_Toc372528153"/>
      <w:bookmarkStart w:id="3" w:name="_Toc373250555"/>
      <w:r w:rsidRPr="001C15B1">
        <w:rPr>
          <w:rFonts w:asciiTheme="minorHAnsi" w:hAnsiTheme="minorHAnsi" w:cstheme="minorHAnsi"/>
        </w:rPr>
        <w:lastRenderedPageBreak/>
        <w:t>Change History</w:t>
      </w:r>
      <w:bookmarkEnd w:id="0"/>
      <w:bookmarkEnd w:id="1"/>
      <w:bookmarkEnd w:id="2"/>
      <w:bookmarkEnd w:id="3"/>
    </w:p>
    <w:p w:rsidR="00733374" w:rsidRPr="001C15B1" w:rsidRDefault="00733374" w:rsidP="00733374">
      <w:pPr>
        <w:pStyle w:val="Heading1"/>
        <w:rPr>
          <w:rFonts w:asciiTheme="minorHAnsi" w:hAnsiTheme="minorHAnsi" w:cstheme="minorHAnsi"/>
        </w:rPr>
      </w:pPr>
      <w:bookmarkStart w:id="4" w:name="_Toc373250556"/>
      <w:r w:rsidRPr="001C15B1">
        <w:rPr>
          <w:rFonts w:asciiTheme="minorHAnsi" w:hAnsiTheme="minorHAnsi" w:cstheme="minorHAnsi"/>
        </w:rPr>
        <w:t>New Functionalities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1537"/>
        <w:gridCol w:w="6563"/>
      </w:tblGrid>
      <w:tr w:rsidR="00733374" w:rsidRPr="00975A62" w:rsidTr="001F45CF">
        <w:tc>
          <w:tcPr>
            <w:tcW w:w="1548" w:type="dxa"/>
          </w:tcPr>
          <w:p w:rsidR="00733374" w:rsidRPr="001C15B1" w:rsidRDefault="00733374" w:rsidP="003467DF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b/>
                <w:sz w:val="20"/>
                <w:szCs w:val="20"/>
              </w:rPr>
              <w:t>Date</w:t>
            </w:r>
          </w:p>
        </w:tc>
        <w:tc>
          <w:tcPr>
            <w:tcW w:w="1537" w:type="dxa"/>
          </w:tcPr>
          <w:p w:rsidR="00733374" w:rsidRPr="001C15B1" w:rsidRDefault="00733374" w:rsidP="003467DF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b/>
                <w:sz w:val="20"/>
                <w:szCs w:val="20"/>
              </w:rPr>
              <w:t>Page</w:t>
            </w:r>
          </w:p>
        </w:tc>
        <w:tc>
          <w:tcPr>
            <w:tcW w:w="6563" w:type="dxa"/>
          </w:tcPr>
          <w:p w:rsidR="00733374" w:rsidRPr="001C15B1" w:rsidRDefault="00733374" w:rsidP="003467DF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b/>
                <w:sz w:val="20"/>
                <w:szCs w:val="20"/>
              </w:rPr>
              <w:t>Functionality</w:t>
            </w:r>
          </w:p>
        </w:tc>
      </w:tr>
      <w:tr w:rsidR="00733374" w:rsidRPr="00975A62" w:rsidTr="001F45CF">
        <w:trPr>
          <w:trHeight w:val="698"/>
        </w:trPr>
        <w:tc>
          <w:tcPr>
            <w:tcW w:w="1548" w:type="dxa"/>
          </w:tcPr>
          <w:p w:rsidR="00733374" w:rsidRPr="001C15B1" w:rsidRDefault="00B71123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11/20/2013</w:t>
            </w:r>
          </w:p>
        </w:tc>
        <w:tc>
          <w:tcPr>
            <w:tcW w:w="1537" w:type="dxa"/>
          </w:tcPr>
          <w:p w:rsidR="002F0611" w:rsidRPr="001C15B1" w:rsidRDefault="002F0611" w:rsidP="002F0611">
            <w:pPr>
              <w:pStyle w:val="AxureHeading2"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5" w:name="_Toc373250557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Global Page - Header</w:t>
            </w:r>
            <w:bookmarkEnd w:id="5"/>
          </w:p>
          <w:p w:rsidR="00733374" w:rsidRPr="001C15B1" w:rsidRDefault="00733374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6563" w:type="dxa"/>
          </w:tcPr>
          <w:p w:rsidR="002C00A1" w:rsidRPr="001C15B1" w:rsidRDefault="002F0611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  <w:p w:rsidR="002C00A1" w:rsidRPr="001C15B1" w:rsidRDefault="00344202" w:rsidP="002C00A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2C00A1"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2C00A1" w:rsidRPr="001C15B1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733374" w:rsidRPr="001C15B1" w:rsidRDefault="002C00A1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Need to </w:t>
            </w:r>
            <w:r w:rsidR="00BC4CF3" w:rsidRPr="001C15B1">
              <w:rPr>
                <w:rFonts w:asciiTheme="minorHAnsi" w:hAnsiTheme="minorHAnsi" w:cstheme="minorHAnsi"/>
                <w:sz w:val="20"/>
                <w:szCs w:val="20"/>
              </w:rPr>
              <w:t>configure</w:t>
            </w: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 in Site Preference – Custom Preference</w:t>
            </w:r>
          </w:p>
        </w:tc>
      </w:tr>
      <w:tr w:rsidR="00733374" w:rsidRPr="00141C97" w:rsidTr="001F45CF">
        <w:tc>
          <w:tcPr>
            <w:tcW w:w="1548" w:type="dxa"/>
          </w:tcPr>
          <w:p w:rsidR="00733374" w:rsidRPr="001C15B1" w:rsidRDefault="00B71123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11/20/2013</w:t>
            </w:r>
          </w:p>
        </w:tc>
        <w:tc>
          <w:tcPr>
            <w:tcW w:w="1537" w:type="dxa"/>
          </w:tcPr>
          <w:p w:rsidR="00F869BE" w:rsidRPr="001C15B1" w:rsidRDefault="00F869BE" w:rsidP="00F869BE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6" w:name="_Toc373250558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Global Page – Footer</w:t>
            </w:r>
            <w:bookmarkEnd w:id="6"/>
          </w:p>
          <w:p w:rsidR="00733374" w:rsidRPr="001C15B1" w:rsidRDefault="00733374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6563" w:type="dxa"/>
          </w:tcPr>
          <w:p w:rsidR="00733374" w:rsidRPr="001C15B1" w:rsidRDefault="00F869BE" w:rsidP="007333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Email Registration </w:t>
            </w:r>
          </w:p>
          <w:p w:rsidR="00F869BE" w:rsidRPr="001C15B1" w:rsidRDefault="001C75E9" w:rsidP="007333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On Submitting the Email id, address should be added to the Email Subscription in Custom Object.</w:t>
            </w:r>
          </w:p>
        </w:tc>
      </w:tr>
      <w:tr w:rsidR="008B08E2" w:rsidRPr="00975A62" w:rsidTr="001F45CF">
        <w:tc>
          <w:tcPr>
            <w:tcW w:w="1548" w:type="dxa"/>
          </w:tcPr>
          <w:p w:rsidR="008B08E2" w:rsidRPr="001C15B1" w:rsidRDefault="00B71123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11/20/2013</w:t>
            </w:r>
          </w:p>
        </w:tc>
        <w:tc>
          <w:tcPr>
            <w:tcW w:w="1537" w:type="dxa"/>
          </w:tcPr>
          <w:p w:rsidR="005E2096" w:rsidRPr="001C15B1" w:rsidRDefault="005E2096" w:rsidP="005E2096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7" w:name="_Toc373250559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Global Page - Category drop down</w:t>
            </w:r>
            <w:bookmarkEnd w:id="7"/>
          </w:p>
          <w:p w:rsidR="008B08E2" w:rsidRPr="001C15B1" w:rsidRDefault="008B08E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6563" w:type="dxa"/>
          </w:tcPr>
          <w:p w:rsidR="00BC283D" w:rsidRDefault="002E3543" w:rsidP="00BC283D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8" w:name="_Toc373250560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Drop down</w:t>
            </w:r>
            <w:bookmarkEnd w:id="8"/>
          </w:p>
          <w:p w:rsidR="008B08E2" w:rsidRPr="00986718" w:rsidRDefault="008B08E2" w:rsidP="00BC283D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9" w:name="_Toc373250561"/>
            <w:r w:rsidRPr="00986718">
              <w:rPr>
                <w:rFonts w:asciiTheme="minorHAnsi" w:hAnsiTheme="minorHAnsi" w:cstheme="minorHAnsi"/>
                <w:b w:val="0"/>
                <w:sz w:val="20"/>
                <w:szCs w:val="20"/>
              </w:rPr>
              <w:t>First three Sub Categories’ first product details (Image, Name and Price) should be displayed</w:t>
            </w:r>
            <w:bookmarkEnd w:id="9"/>
          </w:p>
        </w:tc>
      </w:tr>
      <w:tr w:rsidR="005B131B" w:rsidRPr="00975A62" w:rsidTr="001F45CF">
        <w:tc>
          <w:tcPr>
            <w:tcW w:w="1548" w:type="dxa"/>
          </w:tcPr>
          <w:p w:rsidR="005B131B" w:rsidRPr="001C15B1" w:rsidRDefault="00B71123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11/20/2013</w:t>
            </w:r>
          </w:p>
        </w:tc>
        <w:tc>
          <w:tcPr>
            <w:tcW w:w="1537" w:type="dxa"/>
          </w:tcPr>
          <w:p w:rsidR="005B131B" w:rsidRPr="001C15B1" w:rsidRDefault="005B131B" w:rsidP="003467DF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Home Page</w:t>
            </w:r>
          </w:p>
        </w:tc>
        <w:tc>
          <w:tcPr>
            <w:tcW w:w="6563" w:type="dxa"/>
          </w:tcPr>
          <w:p w:rsidR="005B131B" w:rsidRPr="001C15B1" w:rsidRDefault="005B131B" w:rsidP="003467DF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Message should be listed / saved in Testimonial Custom object</w:t>
            </w:r>
          </w:p>
          <w:p w:rsidR="005B131B" w:rsidRPr="001C15B1" w:rsidRDefault="005B131B" w:rsidP="003467DF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Only selected 5 </w:t>
            </w:r>
            <w:r w:rsidR="00BC4CF3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messages</w:t>
            </w: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should be displayed in the Home page  </w:t>
            </w:r>
          </w:p>
        </w:tc>
      </w:tr>
      <w:tr w:rsidR="004C1468" w:rsidRPr="00975A62" w:rsidTr="001F45CF">
        <w:tc>
          <w:tcPr>
            <w:tcW w:w="1548" w:type="dxa"/>
          </w:tcPr>
          <w:p w:rsidR="004C1468" w:rsidRPr="001C15B1" w:rsidRDefault="004C1468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4C1468" w:rsidRPr="001C15B1" w:rsidRDefault="00A85436" w:rsidP="00501C77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bookmarkStart w:id="10" w:name="_Toc373250562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Personalization</w:t>
            </w:r>
            <w:r w:rsidRPr="001C15B1">
              <w:rPr>
                <w:rFonts w:asciiTheme="minorHAnsi" w:hAnsiTheme="minorHAnsi" w:cstheme="minorHAnsi"/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1F45CF" w:rsidRPr="001C15B1">
              <w:rPr>
                <w:rFonts w:asciiTheme="minorHAnsi" w:hAnsiTheme="minorHAnsi" w:cstheme="minorHAnsi"/>
                <w:b w:val="0"/>
                <w:color w:val="000000" w:themeColor="text1"/>
                <w:sz w:val="20"/>
                <w:szCs w:val="20"/>
              </w:rPr>
              <w:t>Overlay</w:t>
            </w:r>
            <w:bookmarkEnd w:id="10"/>
          </w:p>
        </w:tc>
        <w:tc>
          <w:tcPr>
            <w:tcW w:w="6563" w:type="dxa"/>
          </w:tcPr>
          <w:p w:rsidR="004C1468" w:rsidRPr="001C15B1" w:rsidRDefault="00784216" w:rsidP="003467DF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Personalization overlay with</w:t>
            </w:r>
            <w:r w:rsidR="008F121A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Message field.</w:t>
            </w:r>
          </w:p>
        </w:tc>
      </w:tr>
      <w:tr w:rsidR="005E5538" w:rsidRPr="00975A62" w:rsidTr="001F45CF">
        <w:tc>
          <w:tcPr>
            <w:tcW w:w="1548" w:type="dxa"/>
          </w:tcPr>
          <w:p w:rsidR="005E5538" w:rsidRPr="001C15B1" w:rsidRDefault="00B71123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5E5538" w:rsidRPr="001C15B1" w:rsidRDefault="00290029" w:rsidP="00501C77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bookmarkStart w:id="11" w:name="_Toc373250563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Wish List Page</w:t>
            </w:r>
            <w:bookmarkEnd w:id="11"/>
          </w:p>
        </w:tc>
        <w:tc>
          <w:tcPr>
            <w:tcW w:w="6563" w:type="dxa"/>
          </w:tcPr>
          <w:p w:rsidR="00FE58CA" w:rsidRPr="001C15B1" w:rsidRDefault="00CE4E95" w:rsidP="00FE58CA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By </w:t>
            </w:r>
            <w:r w:rsidR="00BC4CF3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default,</w:t>
            </w:r>
            <w:r w:rsidR="00FE58CA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only 1 </w:t>
            </w:r>
            <w:r w:rsidR="002919CE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quantity</w:t>
            </w:r>
            <w:r w:rsidR="00FE58CA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should be added to Wish list page</w:t>
            </w:r>
          </w:p>
          <w:p w:rsidR="00FE58CA" w:rsidRPr="001C15B1" w:rsidRDefault="00FE58CA" w:rsidP="00FE58CA">
            <w:pPr>
              <w:pStyle w:val="AxureTableNormalText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Update link – to Update the </w:t>
            </w:r>
            <w:r w:rsidR="002919CE"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quantity </w:t>
            </w:r>
            <w:r w:rsidRPr="001C15B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and add the product to the cart</w:t>
            </w:r>
          </w:p>
        </w:tc>
      </w:tr>
      <w:tr w:rsidR="00FA55D9" w:rsidRPr="00975A62" w:rsidTr="001F45CF">
        <w:tc>
          <w:tcPr>
            <w:tcW w:w="1548" w:type="dxa"/>
          </w:tcPr>
          <w:p w:rsidR="00FA55D9" w:rsidRPr="001C15B1" w:rsidRDefault="003E4D74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FA55D9" w:rsidRPr="001C15B1" w:rsidRDefault="00A56394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2" w:name="_Toc373250564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Payment Details</w:t>
            </w:r>
            <w:bookmarkEnd w:id="12"/>
          </w:p>
        </w:tc>
        <w:tc>
          <w:tcPr>
            <w:tcW w:w="6563" w:type="dxa"/>
          </w:tcPr>
          <w:p w:rsidR="00BE1914" w:rsidRDefault="00DB70C8" w:rsidP="00B2257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Displaying Saved Billing Address section</w:t>
            </w:r>
          </w:p>
          <w:p w:rsidR="00DB70C8" w:rsidRPr="001C15B1" w:rsidRDefault="00BE1914" w:rsidP="00B2257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Displaying Billing address in Address Book page</w:t>
            </w:r>
            <w:r w:rsidR="00DB70C8"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FA55D9" w:rsidRPr="00975A62" w:rsidTr="001F45CF">
        <w:tc>
          <w:tcPr>
            <w:tcW w:w="1548" w:type="dxa"/>
          </w:tcPr>
          <w:p w:rsidR="00FA55D9" w:rsidRPr="001C15B1" w:rsidRDefault="003E4D74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FA55D9" w:rsidRPr="001C15B1" w:rsidRDefault="00884985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3" w:name="_Toc373250565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>Edit / Add Payment Details</w:t>
            </w:r>
            <w:bookmarkEnd w:id="13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6563" w:type="dxa"/>
          </w:tcPr>
          <w:p w:rsidR="00147B8F" w:rsidRDefault="00884985" w:rsidP="00B2257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Billing address section is added</w:t>
            </w:r>
          </w:p>
          <w:p w:rsidR="00147B8F" w:rsidRPr="001C15B1" w:rsidRDefault="00147B8F" w:rsidP="00B2257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976AF" w:rsidRPr="00975A62" w:rsidTr="001F45CF">
        <w:tc>
          <w:tcPr>
            <w:tcW w:w="1548" w:type="dxa"/>
          </w:tcPr>
          <w:p w:rsidR="00E976AF" w:rsidRPr="001C15B1" w:rsidRDefault="00E976AF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E976AF" w:rsidRPr="001C15B1" w:rsidRDefault="00E976AF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4" w:name="_Toc373250566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>Order History – Guest User</w:t>
            </w:r>
            <w:bookmarkEnd w:id="14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6563" w:type="dxa"/>
          </w:tcPr>
          <w:p w:rsidR="00E976AF" w:rsidRPr="001C15B1" w:rsidRDefault="00E976AF" w:rsidP="005D385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Added Phone number field </w:t>
            </w:r>
          </w:p>
        </w:tc>
      </w:tr>
      <w:tr w:rsidR="00335811" w:rsidRPr="00975A62" w:rsidTr="001F45CF">
        <w:tc>
          <w:tcPr>
            <w:tcW w:w="1548" w:type="dxa"/>
          </w:tcPr>
          <w:p w:rsidR="00335811" w:rsidRPr="001C15B1" w:rsidRDefault="00335811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335811" w:rsidRPr="001C15B1" w:rsidRDefault="00335811" w:rsidP="00335811">
            <w:pPr>
              <w:pStyle w:val="AxureHeading2"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5" w:name="_Toc373250567"/>
            <w:r w:rsidRPr="001C15B1">
              <w:rPr>
                <w:rFonts w:asciiTheme="minorHAnsi" w:hAnsiTheme="minorHAnsi" w:cstheme="minorHAnsi"/>
                <w:b w:val="0"/>
                <w:sz w:val="20"/>
                <w:szCs w:val="20"/>
              </w:rPr>
              <w:t>Mini Cart</w:t>
            </w:r>
            <w:bookmarkEnd w:id="15"/>
          </w:p>
        </w:tc>
        <w:tc>
          <w:tcPr>
            <w:tcW w:w="6563" w:type="dxa"/>
          </w:tcPr>
          <w:p w:rsidR="00335811" w:rsidRPr="001C15B1" w:rsidRDefault="00335811" w:rsidP="005D385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Should display Personalized message</w:t>
            </w:r>
          </w:p>
        </w:tc>
      </w:tr>
      <w:tr w:rsidR="00335811" w:rsidRPr="00975A62" w:rsidTr="001F45CF">
        <w:tc>
          <w:tcPr>
            <w:tcW w:w="1548" w:type="dxa"/>
          </w:tcPr>
          <w:p w:rsidR="00335811" w:rsidRPr="001C15B1" w:rsidRDefault="0017164E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11/25/2013</w:t>
            </w:r>
          </w:p>
        </w:tc>
        <w:tc>
          <w:tcPr>
            <w:tcW w:w="1537" w:type="dxa"/>
          </w:tcPr>
          <w:p w:rsidR="00335811" w:rsidRPr="001C15B1" w:rsidRDefault="005001AE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6" w:name="_Toc373250568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>Shopping bag</w:t>
            </w:r>
            <w:bookmarkEnd w:id="16"/>
          </w:p>
        </w:tc>
        <w:tc>
          <w:tcPr>
            <w:tcW w:w="6563" w:type="dxa"/>
          </w:tcPr>
          <w:p w:rsidR="005001AE" w:rsidRPr="001C15B1" w:rsidRDefault="005001AE" w:rsidP="005D385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Edit functionality at the item level</w:t>
            </w:r>
          </w:p>
        </w:tc>
      </w:tr>
      <w:tr w:rsidR="00536ADA" w:rsidRPr="00975A62" w:rsidTr="001F45CF">
        <w:tc>
          <w:tcPr>
            <w:tcW w:w="1548" w:type="dxa"/>
          </w:tcPr>
          <w:p w:rsidR="00536ADA" w:rsidRPr="001C15B1" w:rsidRDefault="00421746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11/26/2013</w:t>
            </w:r>
          </w:p>
        </w:tc>
        <w:tc>
          <w:tcPr>
            <w:tcW w:w="1537" w:type="dxa"/>
          </w:tcPr>
          <w:p w:rsidR="00536ADA" w:rsidRPr="001C15B1" w:rsidRDefault="00A663B8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7" w:name="_Toc373250569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>Sub Category and Search Results page</w:t>
            </w:r>
            <w:bookmarkEnd w:id="17"/>
            <w:r w:rsidRPr="001C15B1"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6563" w:type="dxa"/>
          </w:tcPr>
          <w:p w:rsidR="00536ADA" w:rsidRPr="001C15B1" w:rsidRDefault="00A663B8" w:rsidP="00A663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Added extra Search Refine attribute – ‘Brand’</w:t>
            </w:r>
          </w:p>
          <w:p w:rsidR="00A663B8" w:rsidRPr="001C15B1" w:rsidRDefault="00A663B8" w:rsidP="00A663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Tag the product as ‘New’ </w:t>
            </w:r>
          </w:p>
          <w:p w:rsidR="00746CDC" w:rsidRDefault="00746CDC" w:rsidP="00A663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On</w:t>
            </w:r>
            <w:r w:rsidR="00A00D28"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 / Off</w:t>
            </w: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 xml:space="preserve"> hover, product image should change</w:t>
            </w:r>
          </w:p>
          <w:p w:rsidR="00BE1914" w:rsidRPr="001C15B1" w:rsidRDefault="00BE1914" w:rsidP="00A663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Displaying Grid View</w:t>
            </w:r>
            <w:r w:rsidR="00A86A03">
              <w:rPr>
                <w:rFonts w:asciiTheme="minorHAnsi" w:hAnsiTheme="minorHAnsi" w:cstheme="minorHAnsi"/>
                <w:sz w:val="20"/>
                <w:szCs w:val="20"/>
              </w:rPr>
              <w:t xml:space="preserve"> link</w:t>
            </w:r>
          </w:p>
        </w:tc>
      </w:tr>
      <w:tr w:rsidR="00421746" w:rsidRPr="00975A62" w:rsidTr="001F45CF">
        <w:tc>
          <w:tcPr>
            <w:tcW w:w="1548" w:type="dxa"/>
          </w:tcPr>
          <w:p w:rsidR="00421746" w:rsidRPr="001C15B1" w:rsidRDefault="00421746" w:rsidP="003467D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C15B1">
              <w:rPr>
                <w:rFonts w:asciiTheme="minorHAnsi" w:hAnsiTheme="minorHAnsi" w:cstheme="minorHAnsi"/>
                <w:sz w:val="20"/>
                <w:szCs w:val="20"/>
              </w:rPr>
              <w:t>11/26/2013</w:t>
            </w:r>
          </w:p>
        </w:tc>
        <w:tc>
          <w:tcPr>
            <w:tcW w:w="1537" w:type="dxa"/>
          </w:tcPr>
          <w:p w:rsidR="00421746" w:rsidRPr="001C15B1" w:rsidRDefault="00421746" w:rsidP="00B22571">
            <w:pPr>
              <w:pStyle w:val="AxureHeading2"/>
              <w:keepNext/>
              <w:numPr>
                <w:ilvl w:val="0"/>
                <w:numId w:val="0"/>
              </w:numP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</w:pPr>
            <w:bookmarkStart w:id="18" w:name="_Toc373250570"/>
            <w:r>
              <w:rPr>
                <w:rFonts w:asciiTheme="minorHAnsi" w:hAnsiTheme="minorHAnsi" w:cstheme="minorHAnsi"/>
                <w:b w:val="0"/>
                <w:color w:val="auto"/>
                <w:sz w:val="20"/>
                <w:szCs w:val="20"/>
              </w:rPr>
              <w:t>Product Detail page</w:t>
            </w:r>
            <w:bookmarkEnd w:id="18"/>
          </w:p>
        </w:tc>
        <w:tc>
          <w:tcPr>
            <w:tcW w:w="6563" w:type="dxa"/>
          </w:tcPr>
          <w:p w:rsidR="00421746" w:rsidRPr="00421746" w:rsidRDefault="00421746" w:rsidP="0042174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421746">
              <w:rPr>
                <w:rFonts w:asciiTheme="minorHAnsi" w:hAnsiTheme="minorHAnsi" w:cstheme="minorHAnsi"/>
                <w:sz w:val="20"/>
                <w:szCs w:val="20"/>
              </w:rPr>
              <w:t>Added Recommendation section</w:t>
            </w:r>
          </w:p>
          <w:p w:rsidR="00421746" w:rsidRPr="00421746" w:rsidRDefault="00421746" w:rsidP="0042174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421746">
              <w:rPr>
                <w:rFonts w:asciiTheme="minorHAnsi" w:hAnsiTheme="minorHAnsi" w:cstheme="minorHAnsi"/>
                <w:sz w:val="20"/>
                <w:szCs w:val="20"/>
              </w:rPr>
              <w:t xml:space="preserve">Logic for Enabling &amp; Disabling attributes along with message </w:t>
            </w:r>
            <w:r w:rsidR="00BC4CF3" w:rsidRPr="00421746">
              <w:rPr>
                <w:rFonts w:asciiTheme="minorHAnsi" w:hAnsiTheme="minorHAnsi" w:cstheme="minorHAnsi"/>
                <w:sz w:val="20"/>
                <w:szCs w:val="20"/>
              </w:rPr>
              <w:t xml:space="preserve">display </w:t>
            </w:r>
            <w:r w:rsidR="00BC4CF3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="007D043A">
              <w:rPr>
                <w:rFonts w:asciiTheme="minorHAnsi" w:hAnsiTheme="minorHAnsi" w:cstheme="minorHAnsi"/>
                <w:sz w:val="20"/>
                <w:szCs w:val="20"/>
              </w:rPr>
              <w:t xml:space="preserve"> Add to Bag button</w:t>
            </w:r>
          </w:p>
          <w:p w:rsidR="00421746" w:rsidRPr="001C15B1" w:rsidRDefault="00421746" w:rsidP="00A663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Personalization functionality</w:t>
            </w:r>
          </w:p>
        </w:tc>
      </w:tr>
    </w:tbl>
    <w:p w:rsidR="001C5100" w:rsidRPr="00975A62" w:rsidRDefault="001C5100" w:rsidP="00343574">
      <w:pPr>
        <w:pStyle w:val="AxureTOCHeading"/>
        <w:rPr>
          <w:rFonts w:asciiTheme="minorHAnsi" w:hAnsiTheme="minorHAnsi" w:cstheme="minorHAnsi"/>
        </w:rPr>
      </w:pPr>
      <w:r w:rsidRPr="00975A62">
        <w:rPr>
          <w:rFonts w:asciiTheme="minorHAnsi" w:hAnsiTheme="minorHAnsi" w:cstheme="minorHAnsi"/>
        </w:rPr>
        <w:lastRenderedPageBreak/>
        <w:t>Table of Contents</w:t>
      </w:r>
    </w:p>
    <w:p w:rsidR="002C512F" w:rsidRPr="00975A62" w:rsidRDefault="002C512F" w:rsidP="001C5100">
      <w:pPr>
        <w:rPr>
          <w:rFonts w:asciiTheme="minorHAnsi" w:hAnsiTheme="minorHAnsi" w:cstheme="minorHAnsi"/>
          <w:color w:val="943634" w:themeColor="accent2" w:themeShade="BF"/>
        </w:rPr>
      </w:pPr>
      <w:r w:rsidRPr="00975A62">
        <w:rPr>
          <w:rFonts w:asciiTheme="minorHAnsi" w:hAnsiTheme="minorHAnsi" w:cstheme="minorHAnsi"/>
          <w:color w:val="943634" w:themeColor="accent2" w:themeShade="BF"/>
        </w:rPr>
        <w:t>[To update</w:t>
      </w:r>
      <w:r w:rsidR="006F663D" w:rsidRPr="00975A62">
        <w:rPr>
          <w:rFonts w:asciiTheme="minorHAnsi" w:hAnsiTheme="minorHAnsi" w:cstheme="minorHAnsi"/>
          <w:color w:val="943634" w:themeColor="accent2" w:themeShade="BF"/>
        </w:rPr>
        <w:t xml:space="preserve"> the table of contents</w:t>
      </w:r>
      <w:r w:rsidRPr="00975A62">
        <w:rPr>
          <w:rFonts w:asciiTheme="minorHAnsi" w:hAnsiTheme="minorHAnsi" w:cstheme="minorHAnsi"/>
          <w:color w:val="943634" w:themeColor="accent2" w:themeShade="BF"/>
        </w:rPr>
        <w:t xml:space="preserve">, </w:t>
      </w:r>
      <w:r w:rsidR="006A16B9" w:rsidRPr="00975A62">
        <w:rPr>
          <w:rFonts w:asciiTheme="minorHAnsi" w:hAnsiTheme="minorHAnsi" w:cstheme="minorHAnsi"/>
          <w:color w:val="943634" w:themeColor="accent2" w:themeShade="BF"/>
        </w:rPr>
        <w:t xml:space="preserve">right click </w:t>
      </w:r>
      <w:r w:rsidRPr="00975A62">
        <w:rPr>
          <w:rFonts w:asciiTheme="minorHAnsi" w:hAnsiTheme="minorHAnsi" w:cstheme="minorHAnsi"/>
          <w:color w:val="943634" w:themeColor="accent2" w:themeShade="BF"/>
        </w:rPr>
        <w:t xml:space="preserve">the message below and </w:t>
      </w:r>
      <w:r w:rsidR="006A16B9" w:rsidRPr="00975A62">
        <w:rPr>
          <w:rFonts w:asciiTheme="minorHAnsi" w:hAnsiTheme="minorHAnsi" w:cstheme="minorHAnsi"/>
          <w:color w:val="943634" w:themeColor="accent2" w:themeShade="BF"/>
        </w:rPr>
        <w:t>select Up</w:t>
      </w:r>
      <w:r w:rsidR="00631480" w:rsidRPr="00975A62">
        <w:rPr>
          <w:rFonts w:asciiTheme="minorHAnsi" w:hAnsiTheme="minorHAnsi" w:cstheme="minorHAnsi"/>
          <w:color w:val="943634" w:themeColor="accent2" w:themeShade="BF"/>
        </w:rPr>
        <w:t xml:space="preserve">date Field (F9 on PC, </w:t>
      </w:r>
      <w:r w:rsidR="00631480" w:rsidRPr="00975A62">
        <w:rPr>
          <w:rFonts w:ascii="Cambria Math" w:hAnsi="Cambria Math" w:cs="Cambria Math"/>
          <w:color w:val="943634" w:themeColor="accent2" w:themeShade="BF"/>
        </w:rPr>
        <w:t>⌥</w:t>
      </w:r>
      <w:r w:rsidR="00631480" w:rsidRPr="00975A62">
        <w:rPr>
          <w:rFonts w:asciiTheme="minorHAnsi" w:hAnsiTheme="minorHAnsi" w:cstheme="minorHAnsi"/>
          <w:color w:val="943634" w:themeColor="accent2" w:themeShade="BF"/>
        </w:rPr>
        <w:t></w:t>
      </w:r>
      <w:r w:rsidR="00631480" w:rsidRPr="00975A62">
        <w:rPr>
          <w:rFonts w:ascii="Cambria Math" w:hAnsi="Cambria Math" w:cs="Cambria Math"/>
          <w:color w:val="943634" w:themeColor="accent2" w:themeShade="BF"/>
        </w:rPr>
        <w:t>⌘</w:t>
      </w:r>
      <w:r w:rsidR="006A16B9" w:rsidRPr="00975A62">
        <w:rPr>
          <w:rFonts w:asciiTheme="minorHAnsi" w:hAnsiTheme="minorHAnsi" w:cstheme="minorHAnsi"/>
          <w:color w:val="943634" w:themeColor="accent2" w:themeShade="BF"/>
        </w:rPr>
        <w:t>U on Mac)</w:t>
      </w:r>
      <w:r w:rsidR="00631480" w:rsidRPr="00975A62">
        <w:rPr>
          <w:rFonts w:asciiTheme="minorHAnsi" w:hAnsiTheme="minorHAnsi" w:cstheme="minorHAnsi"/>
          <w:color w:val="943634" w:themeColor="accent2" w:themeShade="BF"/>
        </w:rPr>
        <w:t>.</w:t>
      </w:r>
      <w:r w:rsidRPr="00975A62">
        <w:rPr>
          <w:rFonts w:asciiTheme="minorHAnsi" w:hAnsiTheme="minorHAnsi" w:cstheme="minorHAnsi"/>
          <w:color w:val="943634" w:themeColor="accent2" w:themeShade="BF"/>
        </w:rPr>
        <w:t>]</w:t>
      </w:r>
    </w:p>
    <w:p w:rsidR="00BC283D" w:rsidRDefault="00B52B5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r w:rsidRPr="007158C4">
        <w:rPr>
          <w:rFonts w:asciiTheme="minorHAnsi" w:hAnsiTheme="minorHAnsi" w:cstheme="minorHAnsi"/>
          <w:sz w:val="20"/>
          <w:szCs w:val="20"/>
        </w:rPr>
        <w:fldChar w:fldCharType="begin"/>
      </w:r>
      <w:r w:rsidR="001C5100" w:rsidRPr="007158C4">
        <w:rPr>
          <w:rFonts w:asciiTheme="minorHAnsi" w:hAnsiTheme="minorHAnsi" w:cstheme="minorHAnsi"/>
          <w:sz w:val="20"/>
          <w:szCs w:val="20"/>
        </w:rPr>
        <w:instrText xml:space="preserve"> TOC \o "1-3" \h \z \t "AxureHeading1,1,AxureHeading2,2,AxureHeading3,3,AxureHeading4,4" </w:instrText>
      </w:r>
      <w:r w:rsidRPr="007158C4">
        <w:rPr>
          <w:rFonts w:asciiTheme="minorHAnsi" w:hAnsiTheme="minorHAnsi" w:cstheme="minorHAnsi"/>
          <w:sz w:val="20"/>
          <w:szCs w:val="20"/>
        </w:rPr>
        <w:fldChar w:fldCharType="separate"/>
      </w:r>
      <w:hyperlink w:anchor="_Toc373250555" w:history="1">
        <w:r w:rsidR="00BC283D" w:rsidRPr="00190AF4">
          <w:rPr>
            <w:rStyle w:val="Hyperlink"/>
            <w:rFonts w:cstheme="minorHAnsi"/>
            <w:noProof/>
          </w:rPr>
          <w:t>Change History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_Toc373250555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373250556" w:history="1">
        <w:r w:rsidR="00BC283D" w:rsidRPr="00190AF4">
          <w:rPr>
            <w:rStyle w:val="Hyperlink"/>
            <w:rFonts w:cstheme="minorHAnsi"/>
            <w:noProof/>
          </w:rPr>
          <w:t>New Functionalities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_Toc373250556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57" w:history="1">
        <w:r w:rsidR="00BC283D" w:rsidRPr="00190AF4">
          <w:rPr>
            <w:rStyle w:val="Hyperlink"/>
            <w:rFonts w:cstheme="minorHAnsi"/>
            <w:noProof/>
          </w:rPr>
          <w:t>Global Page - Header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_Toc373250557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58" w:history="1">
        <w:r w:rsidR="00BC283D" w:rsidRPr="00190AF4">
          <w:rPr>
            <w:rStyle w:val="Hyperlink"/>
            <w:rFonts w:cstheme="minorHAnsi"/>
            <w:noProof/>
          </w:rPr>
          <w:t>Global Page – Footer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_Toc373250558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59" w:history="1">
        <w:r w:rsidR="00BC283D" w:rsidRPr="00190AF4">
          <w:rPr>
            <w:rStyle w:val="Hyperlink"/>
            <w:rFonts w:cstheme="minorHAnsi"/>
            <w:noProof/>
          </w:rPr>
          <w:t>Global Page - Category drop down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_Toc373250559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0" w:history="1">
        <w:r w:rsidR="00BC283D" w:rsidRPr="00190AF4">
          <w:rPr>
            <w:rStyle w:val="Hyperlink"/>
            <w:rFonts w:cstheme="minorHAnsi"/>
            <w:noProof/>
          </w:rPr>
          <w:t>Drop down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1" w:history="1">
        <w:r w:rsidR="00BC283D" w:rsidRPr="00190AF4">
          <w:rPr>
            <w:rStyle w:val="Hyperlink"/>
            <w:rFonts w:cstheme="minorHAnsi"/>
            <w:noProof/>
          </w:rPr>
          <w:t>First three Sub Categories’ first product details (Image, Name and Price) should be displayed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2" w:history="1">
        <w:r w:rsidR="00BC283D" w:rsidRPr="00190AF4">
          <w:rPr>
            <w:rStyle w:val="Hyperlink"/>
            <w:rFonts w:cstheme="minorHAnsi"/>
            <w:noProof/>
          </w:rPr>
          <w:t>Personalization Overlay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3" w:history="1">
        <w:r w:rsidR="00BC283D" w:rsidRPr="00190AF4">
          <w:rPr>
            <w:rStyle w:val="Hyperlink"/>
            <w:rFonts w:cstheme="minorHAnsi"/>
            <w:noProof/>
          </w:rPr>
          <w:t>Wish List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4" w:history="1">
        <w:r w:rsidR="00BC283D" w:rsidRPr="00190AF4">
          <w:rPr>
            <w:rStyle w:val="Hyperlink"/>
            <w:rFonts w:cstheme="minorHAnsi"/>
            <w:noProof/>
          </w:rPr>
          <w:t>Payment Details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5" w:history="1">
        <w:r w:rsidR="00BC283D" w:rsidRPr="00190AF4">
          <w:rPr>
            <w:rStyle w:val="Hyperlink"/>
            <w:rFonts w:cstheme="minorHAnsi"/>
            <w:noProof/>
          </w:rPr>
          <w:t>Edit / Add Payment Details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6" w:history="1">
        <w:r w:rsidR="00BC283D" w:rsidRPr="00190AF4">
          <w:rPr>
            <w:rStyle w:val="Hyperlink"/>
            <w:rFonts w:cstheme="minorHAnsi"/>
            <w:noProof/>
          </w:rPr>
          <w:t>Order History – Guest User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7" w:history="1">
        <w:r w:rsidR="00BC283D" w:rsidRPr="00190AF4">
          <w:rPr>
            <w:rStyle w:val="Hyperlink"/>
            <w:rFonts w:cstheme="minorHAnsi"/>
            <w:noProof/>
          </w:rPr>
          <w:t>Mini Cart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8" w:history="1">
        <w:r w:rsidR="00BC283D" w:rsidRPr="00190AF4">
          <w:rPr>
            <w:rStyle w:val="Hyperlink"/>
            <w:rFonts w:cstheme="minorHAnsi"/>
            <w:noProof/>
          </w:rPr>
          <w:t>Shopping bag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69" w:history="1">
        <w:r w:rsidR="00BC283D" w:rsidRPr="00190AF4">
          <w:rPr>
            <w:rStyle w:val="Hyperlink"/>
            <w:rFonts w:cstheme="minorHAnsi"/>
            <w:noProof/>
          </w:rPr>
          <w:t>Sub Category and Search Results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_Toc373250569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0" w:history="1">
        <w:r w:rsidR="00BC283D" w:rsidRPr="00190AF4">
          <w:rPr>
            <w:rStyle w:val="Hyperlink"/>
            <w:rFonts w:cstheme="minorHAnsi"/>
            <w:noProof/>
          </w:rPr>
          <w:t>Product Detail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1" w:history="1">
        <w:r w:rsidR="00BC283D" w:rsidRPr="00190AF4">
          <w:rPr>
            <w:rStyle w:val="Hyperlink"/>
            <w:rFonts w:cstheme="minorHAnsi"/>
            <w:noProof/>
          </w:rPr>
          <w:t>1.0. Global Page - Header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2" w:history="1">
        <w:r w:rsidR="00BC283D" w:rsidRPr="00190AF4">
          <w:rPr>
            <w:rStyle w:val="Hyperlink"/>
            <w:rFonts w:cstheme="minorHAnsi"/>
            <w:noProof/>
          </w:rPr>
          <w:t>1.0.1.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3" w:history="1">
        <w:r w:rsidR="00BC283D" w:rsidRPr="00190AF4">
          <w:rPr>
            <w:rStyle w:val="Hyperlink"/>
            <w:rFonts w:cstheme="minorHAnsi"/>
            <w:noProof/>
          </w:rPr>
          <w:t>1.0.2.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4" w:history="1">
        <w:r w:rsidR="00BC283D" w:rsidRPr="00190AF4">
          <w:rPr>
            <w:rStyle w:val="Hyperlink"/>
            <w:noProof/>
          </w:rPr>
          <w:t>1.0.3.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5" w:history="1">
        <w:r w:rsidR="00BC283D" w:rsidRPr="00190AF4">
          <w:rPr>
            <w:rStyle w:val="Hyperlink"/>
            <w:rFonts w:cstheme="minorHAnsi"/>
            <w:noProof/>
          </w:rPr>
          <w:t>1.1. Global Page - Header for Registered User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6" w:history="1">
        <w:r w:rsidR="00BC283D" w:rsidRPr="00190AF4">
          <w:rPr>
            <w:rStyle w:val="Hyperlink"/>
            <w:rFonts w:cstheme="minorHAnsi"/>
            <w:noProof/>
          </w:rPr>
          <w:t>1.1.1.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7" w:history="1">
        <w:r w:rsidR="00BC283D" w:rsidRPr="00190AF4">
          <w:rPr>
            <w:rStyle w:val="Hyperlink"/>
            <w:rFonts w:cstheme="minorHAnsi"/>
            <w:noProof/>
          </w:rPr>
          <w:t>1.1.2.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8" w:history="1">
        <w:r w:rsidR="00BC283D" w:rsidRPr="00190AF4">
          <w:rPr>
            <w:rStyle w:val="Hyperlink"/>
            <w:rFonts w:cstheme="minorHAnsi"/>
            <w:noProof/>
          </w:rPr>
          <w:t>1.2. Global Page – Footer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left" w:pos="96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79" w:history="1">
        <w:r w:rsidR="00BC283D" w:rsidRPr="00190AF4">
          <w:rPr>
            <w:rStyle w:val="Hyperlink"/>
            <w:rFonts w:cstheme="minorHAnsi"/>
            <w:noProof/>
          </w:rPr>
          <w:t>1.2.1</w:t>
        </w:r>
        <w:r w:rsidR="00BC283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C283D" w:rsidRPr="00190AF4">
          <w:rPr>
            <w:rStyle w:val="Hyperlink"/>
            <w:rFonts w:cstheme="minorHAnsi"/>
            <w:noProof/>
          </w:rPr>
          <w:t>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_Toc373250579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1" w:history="1">
        <w:r w:rsidR="00BC283D" w:rsidRPr="00190AF4">
          <w:rPr>
            <w:rStyle w:val="Hyperlink"/>
            <w:rFonts w:cstheme="minorHAnsi"/>
            <w:noProof/>
          </w:rPr>
          <w:t>1.2.2.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2" w:history="1">
        <w:r w:rsidR="00BC283D" w:rsidRPr="00190AF4">
          <w:rPr>
            <w:rStyle w:val="Hyperlink"/>
            <w:rFonts w:cstheme="minorHAnsi"/>
            <w:noProof/>
          </w:rPr>
          <w:t xml:space="preserve">1.2.2. </w:t>
        </w:r>
        <w:r w:rsidR="00BC283D" w:rsidRPr="00190AF4">
          <w:rPr>
            <w:rStyle w:val="Hyperlink"/>
            <w:noProof/>
          </w:rPr>
          <w:t>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3" w:history="1">
        <w:r w:rsidR="00BC283D" w:rsidRPr="00190AF4">
          <w:rPr>
            <w:rStyle w:val="Hyperlink"/>
            <w:rFonts w:cstheme="minorHAnsi"/>
            <w:noProof/>
          </w:rPr>
          <w:t>1.3. Global Page - Category drop down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4" w:history="1">
        <w:r w:rsidR="00BC283D" w:rsidRPr="00190AF4">
          <w:rPr>
            <w:rStyle w:val="Hyperlink"/>
            <w:rFonts w:cstheme="minorHAnsi"/>
            <w:noProof/>
          </w:rPr>
          <w:t>1.3.1.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5" w:history="1">
        <w:r w:rsidR="00BC283D" w:rsidRPr="00190AF4">
          <w:rPr>
            <w:rStyle w:val="Hyperlink"/>
            <w:rFonts w:cstheme="minorHAnsi"/>
            <w:noProof/>
          </w:rPr>
          <w:t>1.3.2.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19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373250586" w:history="1">
        <w:r w:rsidR="00BC283D" w:rsidRPr="00190AF4">
          <w:rPr>
            <w:rStyle w:val="Hyperlink"/>
            <w:rFonts w:cstheme="minorHAnsi"/>
            <w:noProof/>
          </w:rPr>
          <w:t>1.3.3.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7" w:history="1">
        <w:r w:rsidR="00BC283D" w:rsidRPr="00190AF4">
          <w:rPr>
            <w:rStyle w:val="Hyperlink"/>
            <w:rFonts w:cstheme="minorHAnsi"/>
            <w:noProof/>
          </w:rPr>
          <w:t>1.4. Home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88" w:history="1">
        <w:r w:rsidR="00BC283D" w:rsidRPr="00190AF4">
          <w:rPr>
            <w:rStyle w:val="Hyperlink"/>
            <w:rFonts w:cstheme="minorHAnsi"/>
            <w:noProof/>
          </w:rPr>
          <w:t>1.4.1.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_Toc373250588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21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0" w:history="1">
        <w:r w:rsidR="00BC283D" w:rsidRPr="00190AF4">
          <w:rPr>
            <w:rStyle w:val="Hyperlink"/>
            <w:rFonts w:cstheme="minorHAnsi"/>
            <w:noProof/>
          </w:rPr>
          <w:t>1.4.2.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373250591" w:history="1">
        <w:r w:rsidR="00BC283D" w:rsidRPr="00190AF4">
          <w:rPr>
            <w:rStyle w:val="Hyperlink"/>
            <w:rFonts w:cstheme="minorHAnsi"/>
            <w:noProof/>
          </w:rPr>
          <w:t>1.4.3.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2" w:history="1">
        <w:r w:rsidR="00BC283D" w:rsidRPr="00190AF4">
          <w:rPr>
            <w:rStyle w:val="Hyperlink"/>
            <w:rFonts w:cstheme="minorHAnsi"/>
            <w:noProof/>
          </w:rPr>
          <w:t>1.5. Home Page – Testimonial Form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3" w:history="1">
        <w:r w:rsidR="00BC283D" w:rsidRPr="00190AF4">
          <w:rPr>
            <w:rStyle w:val="Hyperlink"/>
            <w:rFonts w:cstheme="minorHAnsi"/>
            <w:noProof/>
          </w:rPr>
          <w:t>1.5.1.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4" w:history="1">
        <w:r w:rsidR="00BC283D" w:rsidRPr="00190AF4">
          <w:rPr>
            <w:rStyle w:val="Hyperlink"/>
            <w:rFonts w:cstheme="minorHAnsi"/>
            <w:noProof/>
          </w:rPr>
          <w:t>1.5.2.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5" w:history="1">
        <w:r w:rsidR="00BC283D" w:rsidRPr="00190AF4">
          <w:rPr>
            <w:rStyle w:val="Hyperlink"/>
            <w:rFonts w:cstheme="minorHAnsi"/>
            <w:noProof/>
          </w:rPr>
          <w:t>1.6. Category Landing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6" w:history="1">
        <w:r w:rsidR="00BC283D" w:rsidRPr="00190AF4">
          <w:rPr>
            <w:rStyle w:val="Hyperlink"/>
            <w:rFonts w:cstheme="minorHAnsi"/>
            <w:noProof/>
          </w:rPr>
          <w:t>1.6.1.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7" w:history="1">
        <w:r w:rsidR="00BC283D" w:rsidRPr="00190AF4">
          <w:rPr>
            <w:rStyle w:val="Hyperlink"/>
            <w:rFonts w:cstheme="minorHAnsi"/>
            <w:noProof/>
          </w:rPr>
          <w:t>1.6.2.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8" w:history="1">
        <w:r w:rsidR="00BC283D" w:rsidRPr="00190AF4">
          <w:rPr>
            <w:rStyle w:val="Hyperlink"/>
            <w:rFonts w:cstheme="minorHAnsi"/>
            <w:noProof/>
          </w:rPr>
          <w:t>1.7. Sub Category Landing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599" w:history="1">
        <w:r w:rsidR="00BC283D" w:rsidRPr="00190AF4">
          <w:rPr>
            <w:rStyle w:val="Hyperlink"/>
            <w:rFonts w:cstheme="minorHAnsi"/>
            <w:noProof/>
          </w:rPr>
          <w:t>1.7.1.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_Toc373250599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0" w:history="1">
        <w:r w:rsidR="00BC283D" w:rsidRPr="00190AF4">
          <w:rPr>
            <w:rStyle w:val="Hyperlink"/>
            <w:rFonts w:cstheme="minorHAnsi"/>
            <w:noProof/>
          </w:rPr>
          <w:t>1.7.2.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373250601" w:history="1">
        <w:r w:rsidR="00BC283D" w:rsidRPr="00190AF4">
          <w:rPr>
            <w:rStyle w:val="Hyperlink"/>
            <w:rFonts w:cstheme="minorHAnsi"/>
            <w:noProof/>
          </w:rPr>
          <w:t>1.7.3.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2" w:history="1">
        <w:r w:rsidR="00BC283D" w:rsidRPr="00190AF4">
          <w:rPr>
            <w:rStyle w:val="Hyperlink"/>
            <w:rFonts w:cstheme="minorHAnsi"/>
            <w:noProof/>
          </w:rPr>
          <w:t>1.8. Search Result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3" w:history="1">
        <w:r w:rsidR="00BC283D" w:rsidRPr="00190AF4">
          <w:rPr>
            <w:rStyle w:val="Hyperlink"/>
            <w:rFonts w:cstheme="minorHAnsi"/>
            <w:noProof/>
          </w:rPr>
          <w:t>1.8.1.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6" w:history="1">
        <w:r w:rsidR="00BC283D" w:rsidRPr="00190AF4">
          <w:rPr>
            <w:rStyle w:val="Hyperlink"/>
            <w:rFonts w:cstheme="minorHAnsi"/>
            <w:noProof/>
          </w:rPr>
          <w:t>1.9. No Search Results page – Retain same as SG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7" w:history="1">
        <w:r w:rsidR="00BC283D" w:rsidRPr="00190AF4">
          <w:rPr>
            <w:rStyle w:val="Hyperlink"/>
            <w:rFonts w:cstheme="minorHAnsi"/>
            <w:noProof/>
          </w:rPr>
          <w:t>1.10. Product Detail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8" w:history="1">
        <w:r w:rsidR="00BC283D" w:rsidRPr="00190AF4">
          <w:rPr>
            <w:rStyle w:val="Hyperlink"/>
            <w:rFonts w:cstheme="minorHAnsi"/>
            <w:noProof/>
          </w:rPr>
          <w:t>1.10.1.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29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09" w:history="1">
        <w:r w:rsidR="00BC283D" w:rsidRPr="00190AF4">
          <w:rPr>
            <w:rStyle w:val="Hyperlink"/>
            <w:rFonts w:cstheme="minorHAnsi"/>
            <w:noProof/>
          </w:rPr>
          <w:t>1.10.2.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_Toc373250609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0" w:history="1">
        <w:r w:rsidR="00BC283D" w:rsidRPr="00190AF4">
          <w:rPr>
            <w:rStyle w:val="Hyperlink"/>
            <w:rFonts w:asciiTheme="majorHAnsi" w:hAnsiTheme="majorHAnsi"/>
            <w:noProof/>
          </w:rPr>
          <w:t>1.9.3.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1" w:history="1">
        <w:r w:rsidR="00BC283D" w:rsidRPr="00190AF4">
          <w:rPr>
            <w:rStyle w:val="Hyperlink"/>
            <w:rFonts w:cstheme="minorHAnsi"/>
            <w:noProof/>
          </w:rPr>
          <w:t>1.11. Product Details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2" w:history="1">
        <w:r w:rsidR="00BC283D" w:rsidRPr="00190AF4">
          <w:rPr>
            <w:rStyle w:val="Hyperlink"/>
            <w:rFonts w:cstheme="minorHAnsi"/>
            <w:noProof/>
          </w:rPr>
          <w:t>1.11.1.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4" w:history="1">
        <w:r w:rsidR="00BC283D" w:rsidRPr="00190AF4">
          <w:rPr>
            <w:rStyle w:val="Hyperlink"/>
            <w:rFonts w:cstheme="minorHAnsi"/>
            <w:noProof/>
          </w:rPr>
          <w:t>1.12. Size Guide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5" w:history="1">
        <w:r w:rsidR="00BC283D">
          <w:rPr>
            <w:rStyle w:val="Hyperlink"/>
            <w:rFonts w:cstheme="minorHAnsi"/>
            <w:noProof/>
          </w:rPr>
          <w:t>1.12</w:t>
        </w:r>
        <w:r w:rsidR="00BC283D" w:rsidRPr="00190AF4">
          <w:rPr>
            <w:rStyle w:val="Hyperlink"/>
            <w:rFonts w:cstheme="minorHAnsi"/>
            <w:noProof/>
          </w:rPr>
          <w:t>.1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7" w:history="1">
        <w:r w:rsidR="00BC283D" w:rsidRPr="00190AF4">
          <w:rPr>
            <w:rStyle w:val="Hyperlink"/>
            <w:rFonts w:cstheme="minorHAnsi"/>
            <w:noProof/>
          </w:rPr>
          <w:t>1.13. Send to Friend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8" w:history="1">
        <w:r w:rsidR="00BC283D" w:rsidRPr="00190AF4">
          <w:rPr>
            <w:rStyle w:val="Hyperlink"/>
            <w:rFonts w:cstheme="minorHAnsi"/>
            <w:noProof/>
          </w:rPr>
          <w:t>1.13.1.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19" w:history="1">
        <w:r w:rsidR="008C3871">
          <w:rPr>
            <w:rStyle w:val="Hyperlink"/>
            <w:rFonts w:cstheme="minorHAnsi"/>
            <w:noProof/>
          </w:rPr>
          <w:t>1.13</w:t>
        </w:r>
        <w:r w:rsidR="00BC283D" w:rsidRPr="00190AF4">
          <w:rPr>
            <w:rStyle w:val="Hyperlink"/>
            <w:rFonts w:cstheme="minorHAnsi"/>
            <w:noProof/>
          </w:rPr>
          <w:t>.2 User Interface – Confirmation overlay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_Toc373250619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1" w:history="1">
        <w:r w:rsidR="00BC283D" w:rsidRPr="00190AF4">
          <w:rPr>
            <w:rStyle w:val="Hyperlink"/>
            <w:rFonts w:cstheme="minorHAnsi"/>
            <w:noProof/>
          </w:rPr>
          <w:t>1.13.</w:t>
        </w:r>
        <w:r w:rsidR="008C3871">
          <w:rPr>
            <w:rStyle w:val="Hyperlink"/>
            <w:rFonts w:cstheme="minorHAnsi"/>
            <w:noProof/>
          </w:rPr>
          <w:t>3</w:t>
        </w:r>
        <w:r w:rsidR="00BC283D" w:rsidRPr="00190AF4">
          <w:rPr>
            <w:rStyle w:val="Hyperlink"/>
            <w:rFonts w:cstheme="minorHAnsi"/>
            <w:noProof/>
          </w:rPr>
          <w:t>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2" w:history="1">
        <w:r w:rsidR="00BC283D" w:rsidRPr="00190AF4">
          <w:rPr>
            <w:rStyle w:val="Hyperlink"/>
            <w:rFonts w:cstheme="minorHAnsi"/>
            <w:noProof/>
          </w:rPr>
          <w:t>1.14. Personalization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left" w:pos="1100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3" w:history="1">
        <w:r w:rsidR="008C3871">
          <w:rPr>
            <w:rStyle w:val="Hyperlink"/>
            <w:rFonts w:cstheme="minorHAnsi"/>
            <w:noProof/>
          </w:rPr>
          <w:t>1.14.1.</w:t>
        </w:r>
        <w:r w:rsidR="00BC283D" w:rsidRPr="00190AF4">
          <w:rPr>
            <w:rStyle w:val="Hyperlink"/>
            <w:rFonts w:cstheme="minorHAnsi"/>
            <w:noProof/>
          </w:rPr>
          <w:t>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5" w:history="1">
        <w:r w:rsidR="00BC283D" w:rsidRPr="00190AF4">
          <w:rPr>
            <w:rStyle w:val="Hyperlink"/>
            <w:rFonts w:cstheme="minorHAnsi"/>
            <w:noProof/>
          </w:rPr>
          <w:t>1.1</w:t>
        </w:r>
        <w:r w:rsidR="008C3871">
          <w:rPr>
            <w:rStyle w:val="Hyperlink"/>
            <w:rFonts w:cstheme="minorHAnsi"/>
            <w:noProof/>
          </w:rPr>
          <w:t>4</w:t>
        </w:r>
        <w:r w:rsidR="00BC283D" w:rsidRPr="00190AF4">
          <w:rPr>
            <w:rStyle w:val="Hyperlink"/>
            <w:rFonts w:cstheme="minorHAnsi"/>
            <w:noProof/>
          </w:rPr>
          <w:t>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6" w:history="1">
        <w:r w:rsidR="00BC283D" w:rsidRPr="00190AF4">
          <w:rPr>
            <w:rStyle w:val="Hyperlink"/>
            <w:noProof/>
          </w:rPr>
          <w:t>1.15. Wish List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7" w:history="1">
        <w:r w:rsidR="00BC283D" w:rsidRPr="00190AF4">
          <w:rPr>
            <w:rStyle w:val="Hyperlink"/>
            <w:rFonts w:cstheme="minorHAnsi"/>
            <w:noProof/>
          </w:rPr>
          <w:t>1.15.1.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8" w:history="1">
        <w:r w:rsidR="00BC283D" w:rsidRPr="00190AF4">
          <w:rPr>
            <w:rStyle w:val="Hyperlink"/>
            <w:rFonts w:cstheme="minorHAnsi"/>
            <w:noProof/>
          </w:rPr>
          <w:t>1.15.2.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29" w:history="1">
        <w:r w:rsidR="00BC283D" w:rsidRPr="00190AF4">
          <w:rPr>
            <w:rStyle w:val="Hyperlink"/>
            <w:rFonts w:cstheme="minorHAnsi"/>
            <w:noProof/>
          </w:rPr>
          <w:t>1.16. Email Wish List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_Toc373250629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0" w:history="1">
        <w:r w:rsidR="00BC283D" w:rsidRPr="00190AF4">
          <w:rPr>
            <w:rStyle w:val="Hyperlink"/>
            <w:rFonts w:cstheme="minorHAnsi"/>
            <w:noProof/>
          </w:rPr>
          <w:t>1.16.1.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1" w:history="1">
        <w:r w:rsidR="00BC283D" w:rsidRPr="00190AF4">
          <w:rPr>
            <w:rStyle w:val="Hyperlink"/>
            <w:rFonts w:cstheme="minorHAnsi"/>
            <w:noProof/>
          </w:rPr>
          <w:t>1.16.2.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39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2" w:history="1">
        <w:r w:rsidR="00BC283D" w:rsidRPr="00190AF4">
          <w:rPr>
            <w:rStyle w:val="Hyperlink"/>
            <w:rFonts w:cstheme="minorHAnsi"/>
            <w:noProof/>
          </w:rPr>
          <w:t>1.17. Sign In Overlay – Retain SG functionality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3" w:history="1">
        <w:r w:rsidR="00BC283D" w:rsidRPr="00190AF4">
          <w:rPr>
            <w:rStyle w:val="Hyperlink"/>
            <w:rFonts w:cstheme="minorHAnsi"/>
            <w:noProof/>
          </w:rPr>
          <w:t>1.18. Create your Account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4" w:history="1">
        <w:r w:rsidR="00BC283D" w:rsidRPr="00190AF4">
          <w:rPr>
            <w:rStyle w:val="Hyperlink"/>
            <w:rFonts w:cstheme="minorHAnsi"/>
            <w:noProof/>
          </w:rPr>
          <w:t>1.18.1.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5" w:history="1">
        <w:r w:rsidR="00BC283D" w:rsidRPr="00190AF4">
          <w:rPr>
            <w:rStyle w:val="Hyperlink"/>
            <w:rFonts w:cstheme="minorHAnsi"/>
            <w:noProof/>
          </w:rPr>
          <w:t>1.18.2.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6" w:history="1">
        <w:r w:rsidR="00BC283D" w:rsidRPr="00190AF4">
          <w:rPr>
            <w:rStyle w:val="Hyperlink"/>
            <w:rFonts w:cstheme="minorHAnsi"/>
            <w:noProof/>
          </w:rPr>
          <w:t>1.19. Error - Create your Account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7" w:history="1">
        <w:r w:rsidR="00BC283D" w:rsidRPr="00190AF4">
          <w:rPr>
            <w:rStyle w:val="Hyperlink"/>
            <w:rFonts w:cstheme="minorHAnsi"/>
            <w:noProof/>
          </w:rPr>
          <w:t>1.19.1.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8" w:history="1">
        <w:r w:rsidR="00BC283D" w:rsidRPr="00190AF4">
          <w:rPr>
            <w:rStyle w:val="Hyperlink"/>
            <w:rFonts w:cstheme="minorHAnsi"/>
            <w:noProof/>
          </w:rPr>
          <w:t>1.19.2.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39" w:history="1">
        <w:r w:rsidR="00BC283D" w:rsidRPr="00190AF4">
          <w:rPr>
            <w:rStyle w:val="Hyperlink"/>
            <w:rFonts w:cstheme="minorHAnsi"/>
            <w:noProof/>
          </w:rPr>
          <w:t>1.20. Forgot Password Overlay – Retain SG functionality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_Toc373250639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0" w:history="1">
        <w:r w:rsidR="00BC283D" w:rsidRPr="00190AF4">
          <w:rPr>
            <w:rStyle w:val="Hyperlink"/>
            <w:rFonts w:cstheme="minorHAnsi"/>
            <w:noProof/>
          </w:rPr>
          <w:t>1.21. My Account - Home Page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1" w:history="1">
        <w:r w:rsidR="00BC283D" w:rsidRPr="00190AF4">
          <w:rPr>
            <w:rStyle w:val="Hyperlink"/>
            <w:rFonts w:cstheme="minorHAnsi"/>
            <w:noProof/>
          </w:rPr>
          <w:t>1.21.1.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2" w:history="1">
        <w:r w:rsidR="00BC283D" w:rsidRPr="00190AF4">
          <w:rPr>
            <w:rStyle w:val="Hyperlink"/>
            <w:rFonts w:cstheme="minorHAnsi"/>
            <w:noProof/>
          </w:rPr>
          <w:t>1.21.2.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3" w:history="1">
        <w:r w:rsidR="00BC283D" w:rsidRPr="00190AF4">
          <w:rPr>
            <w:rStyle w:val="Hyperlink"/>
            <w:rFonts w:cstheme="minorHAnsi"/>
            <w:noProof/>
          </w:rPr>
          <w:t>1.22. My Account - Edit Details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4" w:history="1">
        <w:r w:rsidR="00BC283D" w:rsidRPr="00190AF4">
          <w:rPr>
            <w:rStyle w:val="Hyperlink"/>
            <w:rFonts w:cstheme="minorHAnsi"/>
            <w:noProof/>
          </w:rPr>
          <w:t>1.22.1.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5" w:history="1">
        <w:r w:rsidR="00BC283D" w:rsidRPr="00190AF4">
          <w:rPr>
            <w:rStyle w:val="Hyperlink"/>
            <w:rFonts w:cstheme="minorHAnsi"/>
            <w:noProof/>
          </w:rPr>
          <w:t>1.22.2.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6" w:history="1">
        <w:r w:rsidR="00BC283D" w:rsidRPr="00190AF4">
          <w:rPr>
            <w:rStyle w:val="Hyperlink"/>
            <w:rFonts w:cstheme="minorHAnsi"/>
            <w:noProof/>
          </w:rPr>
          <w:t>1.22.3.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47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7" w:history="1">
        <w:r w:rsidR="00BC283D" w:rsidRPr="00190AF4">
          <w:rPr>
            <w:rStyle w:val="Hyperlink"/>
            <w:rFonts w:cstheme="minorHAnsi"/>
            <w:noProof/>
          </w:rPr>
          <w:t>1.23. My Account - Edit Email Address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8" w:history="1">
        <w:r w:rsidR="00BC283D" w:rsidRPr="00190AF4">
          <w:rPr>
            <w:rStyle w:val="Hyperlink"/>
            <w:rFonts w:cstheme="minorHAnsi"/>
            <w:noProof/>
          </w:rPr>
          <w:t>1.23.1.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49" w:history="1">
        <w:r w:rsidR="00BC283D" w:rsidRPr="00190AF4">
          <w:rPr>
            <w:rStyle w:val="Hyperlink"/>
            <w:rFonts w:cstheme="minorHAnsi"/>
            <w:noProof/>
          </w:rPr>
          <w:t>1.23.2.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_Toc373250649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0" w:history="1">
        <w:r w:rsidR="00BC283D" w:rsidRPr="00190AF4">
          <w:rPr>
            <w:rStyle w:val="Hyperlink"/>
            <w:rFonts w:cstheme="minorHAnsi"/>
            <w:noProof/>
          </w:rPr>
          <w:t>1.23.3.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49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1" w:history="1">
        <w:r w:rsidR="00BC283D" w:rsidRPr="00190AF4">
          <w:rPr>
            <w:rStyle w:val="Hyperlink"/>
            <w:rFonts w:cstheme="minorHAnsi"/>
            <w:noProof/>
          </w:rPr>
          <w:t>1.24. My Account - Change Password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2" w:history="1">
        <w:r w:rsidR="00BC283D" w:rsidRPr="00190AF4">
          <w:rPr>
            <w:rStyle w:val="Hyperlink"/>
            <w:rFonts w:cstheme="minorHAnsi"/>
            <w:noProof/>
          </w:rPr>
          <w:t>1.24.1.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50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3" w:history="1">
        <w:r w:rsidR="00BC283D" w:rsidRPr="00190AF4">
          <w:rPr>
            <w:rStyle w:val="Hyperlink"/>
            <w:rFonts w:cstheme="minorHAnsi"/>
            <w:noProof/>
          </w:rPr>
          <w:t>1.24.2.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51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4" w:history="1">
        <w:r w:rsidR="00BC283D" w:rsidRPr="00190AF4">
          <w:rPr>
            <w:rStyle w:val="Hyperlink"/>
            <w:rFonts w:cstheme="minorHAnsi"/>
            <w:noProof/>
          </w:rPr>
          <w:t>1.25. Address Book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5" w:history="1">
        <w:r w:rsidR="00BC283D" w:rsidRPr="00190AF4">
          <w:rPr>
            <w:rStyle w:val="Hyperlink"/>
            <w:rFonts w:cstheme="minorHAnsi"/>
            <w:noProof/>
          </w:rPr>
          <w:t>1.25.1.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6" w:history="1">
        <w:r w:rsidR="00BC283D" w:rsidRPr="00190AF4">
          <w:rPr>
            <w:rStyle w:val="Hyperlink"/>
            <w:rFonts w:cstheme="minorHAnsi"/>
            <w:noProof/>
          </w:rPr>
          <w:t>1.25.2.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7" w:history="1">
        <w:r w:rsidR="00BC283D" w:rsidRPr="00190AF4">
          <w:rPr>
            <w:rStyle w:val="Hyperlink"/>
            <w:rFonts w:cstheme="minorHAnsi"/>
            <w:noProof/>
          </w:rPr>
          <w:t>1.26. Edit / Add Address Book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8" w:history="1">
        <w:r w:rsidR="00BC283D" w:rsidRPr="00190AF4">
          <w:rPr>
            <w:rStyle w:val="Hyperlink"/>
            <w:rFonts w:cstheme="minorHAnsi"/>
            <w:noProof/>
          </w:rPr>
          <w:t>1.26.1.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59" w:history="1">
        <w:r w:rsidR="00BC283D" w:rsidRPr="00190AF4">
          <w:rPr>
            <w:rStyle w:val="Hyperlink"/>
            <w:rFonts w:cstheme="minorHAnsi"/>
            <w:noProof/>
          </w:rPr>
          <w:t>1.26.2.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_Toc373250659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0" w:history="1">
        <w:r w:rsidR="00BC283D" w:rsidRPr="00190AF4">
          <w:rPr>
            <w:rStyle w:val="Hyperlink"/>
            <w:rFonts w:cstheme="minorHAnsi"/>
            <w:noProof/>
          </w:rPr>
          <w:t>1.26.3. Developer Notes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1" w:history="1">
        <w:r w:rsidR="00BC283D" w:rsidRPr="00190AF4">
          <w:rPr>
            <w:rStyle w:val="Hyperlink"/>
            <w:rFonts w:cstheme="minorHAnsi"/>
            <w:noProof/>
          </w:rPr>
          <w:t>1.27. Delete Overlay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2" w:history="1">
        <w:r w:rsidR="00BC283D" w:rsidRPr="00190AF4">
          <w:rPr>
            <w:rStyle w:val="Hyperlink"/>
            <w:rFonts w:cstheme="minorHAnsi"/>
            <w:noProof/>
          </w:rPr>
          <w:t>1.27.1.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3" w:history="1">
        <w:r w:rsidR="00BC283D" w:rsidRPr="00190AF4">
          <w:rPr>
            <w:rStyle w:val="Hyperlink"/>
            <w:rFonts w:cstheme="minorHAnsi"/>
            <w:noProof/>
          </w:rPr>
          <w:t>1.28. Payment Details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4" w:history="1">
        <w:r w:rsidR="00BC283D" w:rsidRPr="00190AF4">
          <w:rPr>
            <w:rStyle w:val="Hyperlink"/>
            <w:rFonts w:cstheme="minorHAnsi"/>
            <w:noProof/>
          </w:rPr>
          <w:t>1.28.1.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5" w:history="1">
        <w:r w:rsidR="00BC283D" w:rsidRPr="00190AF4">
          <w:rPr>
            <w:rStyle w:val="Hyperlink"/>
            <w:rFonts w:cstheme="minorHAnsi"/>
            <w:noProof/>
          </w:rPr>
          <w:t>1.28.2.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_Toc373250665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56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6" w:history="1">
        <w:r w:rsidR="00BC283D" w:rsidRPr="00190AF4">
          <w:rPr>
            <w:rStyle w:val="Hyperlink"/>
            <w:rFonts w:cstheme="minorHAnsi"/>
            <w:noProof/>
          </w:rPr>
          <w:t>1.29. Payment Details – Add / Edit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7" w:history="1">
        <w:r w:rsidR="00BC283D" w:rsidRPr="00190AF4">
          <w:rPr>
            <w:rStyle w:val="Hyperlink"/>
            <w:rFonts w:cstheme="minorHAnsi"/>
            <w:noProof/>
          </w:rPr>
          <w:t>1.29.1.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58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69" w:history="1">
        <w:r w:rsidR="00BC283D" w:rsidRPr="00190AF4">
          <w:rPr>
            <w:rStyle w:val="Hyperlink"/>
            <w:rFonts w:cstheme="minorHAnsi"/>
            <w:noProof/>
          </w:rPr>
          <w:t>1.29.2.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_Toc373250669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59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0" w:history="1">
        <w:r w:rsidR="00BC283D" w:rsidRPr="00190AF4">
          <w:rPr>
            <w:rStyle w:val="Hyperlink"/>
            <w:rFonts w:cstheme="minorHAnsi"/>
            <w:noProof/>
          </w:rPr>
          <w:t>1.30. Order History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61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1" w:history="1">
        <w:r w:rsidR="00BC283D" w:rsidRPr="00190AF4">
          <w:rPr>
            <w:rStyle w:val="Hyperlink"/>
            <w:rFonts w:cstheme="minorHAnsi"/>
            <w:noProof/>
          </w:rPr>
          <w:t>1.30.1.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61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2" w:history="1">
        <w:r w:rsidR="00BC283D" w:rsidRPr="00190AF4">
          <w:rPr>
            <w:rStyle w:val="Hyperlink"/>
            <w:rFonts w:cstheme="minorHAnsi"/>
            <w:noProof/>
          </w:rPr>
          <w:t>1.30.2.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62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3" w:history="1">
        <w:r w:rsidR="00BC283D" w:rsidRPr="00190AF4">
          <w:rPr>
            <w:rStyle w:val="Hyperlink"/>
            <w:rFonts w:cstheme="minorHAnsi"/>
            <w:noProof/>
          </w:rPr>
          <w:t>1.31. Order History – Guest User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 w:rsidP="006E2DB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4" w:history="1">
        <w:r w:rsidR="00BC283D" w:rsidRPr="00190AF4">
          <w:rPr>
            <w:rStyle w:val="Hyperlink"/>
            <w:rFonts w:cstheme="minorHAnsi"/>
            <w:noProof/>
          </w:rPr>
          <w:t>1.31.1.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_Toc373250674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63</w:t>
        </w:r>
        <w:r w:rsidR="00BC283D">
          <w:rPr>
            <w:noProof/>
            <w:webHidden/>
          </w:rPr>
          <w:fldChar w:fldCharType="end"/>
        </w:r>
      </w:hyperlink>
      <w:hyperlink w:anchor="_Toc373250675" w:history="1"/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6" w:history="1">
        <w:r w:rsidR="00BC283D" w:rsidRPr="00190AF4">
          <w:rPr>
            <w:rStyle w:val="Hyperlink"/>
            <w:rFonts w:cstheme="minorHAnsi"/>
            <w:noProof/>
          </w:rPr>
          <w:t>1.31.2. Widgets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_Toc373250676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63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7" w:history="1">
        <w:r w:rsidR="00BC283D" w:rsidRPr="00190AF4">
          <w:rPr>
            <w:rStyle w:val="Hyperlink"/>
            <w:rFonts w:cstheme="minorHAnsi"/>
            <w:noProof/>
          </w:rPr>
          <w:t>1.32. Mini Cart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_Toc373250677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78" w:history="1">
        <w:r w:rsidR="00BC283D" w:rsidRPr="00190AF4">
          <w:rPr>
            <w:rStyle w:val="Hyperlink"/>
            <w:rFonts w:cstheme="minorHAnsi"/>
            <w:noProof/>
          </w:rPr>
          <w:t>1.32.1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_Toc373250678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80" w:history="1">
        <w:r w:rsidR="00BC283D" w:rsidRPr="00190AF4">
          <w:rPr>
            <w:rStyle w:val="Hyperlink"/>
            <w:rFonts w:cstheme="minorHAnsi"/>
            <w:noProof/>
          </w:rPr>
          <w:t>1.32.2. Widget Table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_Toc373250680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64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81" w:history="1">
        <w:r w:rsidR="00BC283D" w:rsidRPr="00190AF4">
          <w:rPr>
            <w:rStyle w:val="Hyperlink"/>
            <w:rFonts w:cstheme="minorHAnsi"/>
            <w:noProof/>
          </w:rPr>
          <w:t>1.33. Shopping Bag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_Toc373250681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82" w:history="1">
        <w:r w:rsidR="00BC283D" w:rsidRPr="00190AF4">
          <w:rPr>
            <w:rStyle w:val="Hyperlink"/>
            <w:rFonts w:cstheme="minorHAnsi"/>
            <w:noProof/>
          </w:rPr>
          <w:t>1.33.1. User Interface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_Toc373250682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65</w:t>
        </w:r>
        <w:r w:rsidR="00BC283D">
          <w:rPr>
            <w:noProof/>
            <w:webHidden/>
          </w:rPr>
          <w:fldChar w:fldCharType="end"/>
        </w:r>
      </w:hyperlink>
    </w:p>
    <w:p w:rsidR="00BC283D" w:rsidRDefault="00FC529D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73250683" w:history="1">
        <w:r w:rsidR="00BC283D" w:rsidRPr="00190AF4">
          <w:rPr>
            <w:rStyle w:val="Hyperlink"/>
            <w:rFonts w:cstheme="minorHAnsi"/>
            <w:noProof/>
          </w:rPr>
          <w:t>1.33.2. Widget</w:t>
        </w:r>
        <w:r w:rsidR="00BC283D">
          <w:rPr>
            <w:noProof/>
            <w:webHidden/>
          </w:rPr>
          <w:tab/>
        </w:r>
        <w:r w:rsidR="00BC283D">
          <w:rPr>
            <w:noProof/>
            <w:webHidden/>
          </w:rPr>
          <w:fldChar w:fldCharType="begin"/>
        </w:r>
        <w:r w:rsidR="00BC283D">
          <w:rPr>
            <w:noProof/>
            <w:webHidden/>
          </w:rPr>
          <w:instrText xml:space="preserve"> PAGEREF _Toc373250683 \h </w:instrText>
        </w:r>
        <w:r w:rsidR="00BC283D">
          <w:rPr>
            <w:noProof/>
            <w:webHidden/>
          </w:rPr>
        </w:r>
        <w:r w:rsidR="00BC283D">
          <w:rPr>
            <w:noProof/>
            <w:webHidden/>
          </w:rPr>
          <w:fldChar w:fldCharType="separate"/>
        </w:r>
        <w:r w:rsidR="00BC283D">
          <w:rPr>
            <w:noProof/>
            <w:webHidden/>
          </w:rPr>
          <w:t>66</w:t>
        </w:r>
        <w:r w:rsidR="00BC283D">
          <w:rPr>
            <w:noProof/>
            <w:webHidden/>
          </w:rPr>
          <w:fldChar w:fldCharType="end"/>
        </w:r>
      </w:hyperlink>
    </w:p>
    <w:p w:rsidR="00634D62" w:rsidRPr="007158C4" w:rsidRDefault="00B52B5D" w:rsidP="001C5100">
      <w:pPr>
        <w:rPr>
          <w:rFonts w:asciiTheme="minorHAnsi" w:hAnsiTheme="minorHAnsi" w:cstheme="minorHAnsi"/>
          <w:b/>
          <w:sz w:val="20"/>
          <w:szCs w:val="20"/>
        </w:rPr>
      </w:pPr>
      <w:r w:rsidRPr="007158C4">
        <w:rPr>
          <w:rFonts w:asciiTheme="minorHAnsi" w:hAnsiTheme="minorHAnsi" w:cstheme="minorHAnsi"/>
          <w:b/>
          <w:sz w:val="20"/>
          <w:szCs w:val="20"/>
        </w:rPr>
        <w:fldChar w:fldCharType="end"/>
      </w:r>
    </w:p>
    <w:p w:rsidR="004144D0" w:rsidRPr="007158C4" w:rsidRDefault="00634D62" w:rsidP="00D35989">
      <w:pPr>
        <w:rPr>
          <w:rFonts w:asciiTheme="minorHAnsi" w:hAnsiTheme="minorHAnsi" w:cstheme="minorHAnsi"/>
          <w:sz w:val="20"/>
          <w:szCs w:val="20"/>
        </w:rPr>
      </w:pPr>
      <w:r w:rsidRPr="007158C4">
        <w:rPr>
          <w:rFonts w:asciiTheme="minorHAnsi" w:hAnsiTheme="minorHAnsi" w:cstheme="minorHAnsi"/>
          <w:sz w:val="20"/>
          <w:szCs w:val="20"/>
        </w:rPr>
        <w:br w:type="page"/>
      </w:r>
    </w:p>
    <w:p w:rsidR="00293635" w:rsidRPr="00975A62" w:rsidRDefault="00293635">
      <w:pPr>
        <w:rPr>
          <w:rFonts w:asciiTheme="minorHAnsi" w:hAnsiTheme="minorHAnsi" w:cstheme="minorHAnsi"/>
        </w:rPr>
        <w:sectPr w:rsidR="00293635" w:rsidRPr="00975A62" w:rsidSect="004F3FB3">
          <w:headerReference w:type="default" r:id="rId14"/>
          <w:footerReference w:type="default" r:id="rId15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293635" w:rsidRPr="00975A62" w:rsidRDefault="0004555F" w:rsidP="00635EB3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19" w:name="_Toc372528154"/>
      <w:bookmarkStart w:id="20" w:name="_Toc373250571"/>
      <w:r w:rsidRPr="00975A62">
        <w:rPr>
          <w:rFonts w:asciiTheme="minorHAnsi" w:hAnsiTheme="minorHAnsi" w:cstheme="minorHAnsi"/>
          <w:sz w:val="32"/>
          <w:szCs w:val="32"/>
        </w:rPr>
        <w:lastRenderedPageBreak/>
        <w:t>Global Page - Header</w:t>
      </w:r>
      <w:bookmarkEnd w:id="19"/>
      <w:bookmarkEnd w:id="20"/>
    </w:p>
    <w:p w:rsidR="00293635" w:rsidRPr="00975A6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21" w:name="_Toc372528155"/>
      <w:bookmarkStart w:id="22" w:name="_Toc373250572"/>
      <w:r w:rsidRPr="00975A62">
        <w:rPr>
          <w:rFonts w:asciiTheme="minorHAnsi" w:hAnsiTheme="minorHAnsi" w:cstheme="minorHAnsi"/>
          <w:sz w:val="24"/>
        </w:rPr>
        <w:t>User Interface</w:t>
      </w:r>
      <w:bookmarkEnd w:id="21"/>
      <w:bookmarkEnd w:id="22"/>
    </w:p>
    <w:p w:rsidR="00293635" w:rsidRPr="00975A62" w:rsidRDefault="00385879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49431" cy="13908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ganavig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75A6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23" w:name="_Toc372528156"/>
      <w:bookmarkStart w:id="24" w:name="_Toc373250573"/>
      <w:r w:rsidRPr="00975A62">
        <w:rPr>
          <w:rFonts w:asciiTheme="minorHAnsi" w:hAnsiTheme="minorHAnsi" w:cstheme="minorHAnsi"/>
          <w:sz w:val="24"/>
        </w:rPr>
        <w:t>Widget Table</w:t>
      </w:r>
      <w:bookmarkEnd w:id="23"/>
      <w:bookmarkEnd w:id="2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783"/>
        <w:gridCol w:w="1448"/>
        <w:gridCol w:w="1498"/>
        <w:gridCol w:w="3974"/>
      </w:tblGrid>
      <w:tr w:rsidR="00DE6162" w:rsidRPr="00975A62" w:rsidTr="009B4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E6162" w:rsidRPr="00C715D7" w:rsidRDefault="00DE616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C715D7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DE6162" w:rsidRPr="00C715D7" w:rsidRDefault="00DE616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C715D7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DE6162" w:rsidRPr="00C715D7" w:rsidRDefault="00DE6162" w:rsidP="00DE616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C715D7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1498" w:type="dxa"/>
          </w:tcPr>
          <w:p w:rsidR="00DE6162" w:rsidRPr="00C715D7" w:rsidRDefault="00DE616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C715D7">
              <w:rPr>
                <w:rFonts w:asciiTheme="minorHAnsi" w:hAnsiTheme="minorHAnsi" w:cstheme="minorHAnsi"/>
                <w:b/>
                <w:sz w:val="24"/>
              </w:rPr>
              <w:t xml:space="preserve">Data Source </w:t>
            </w:r>
          </w:p>
        </w:tc>
        <w:tc>
          <w:tcPr>
            <w:tcW w:w="3974" w:type="dxa"/>
          </w:tcPr>
          <w:p w:rsidR="00DE6162" w:rsidRPr="00C715D7" w:rsidRDefault="00DE6162" w:rsidP="00DE616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C715D7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DE6162" w:rsidRPr="00975A62" w:rsidTr="009B4E21">
        <w:tc>
          <w:tcPr>
            <w:tcW w:w="0" w:type="auto"/>
          </w:tcPr>
          <w:p w:rsidR="00DE6162" w:rsidRPr="00C715D7" w:rsidRDefault="00DE61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DE6162" w:rsidRPr="00C715D7" w:rsidRDefault="00DE61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Company Logo</w:t>
            </w:r>
          </w:p>
        </w:tc>
        <w:tc>
          <w:tcPr>
            <w:tcW w:w="0" w:type="auto"/>
          </w:tcPr>
          <w:p w:rsidR="00DE6162" w:rsidRPr="00C715D7" w:rsidRDefault="00DE61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498" w:type="dxa"/>
          </w:tcPr>
          <w:p w:rsidR="00DE6162" w:rsidRPr="00C715D7" w:rsidRDefault="001A6B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HomePage-Logo</w:t>
            </w:r>
          </w:p>
        </w:tc>
        <w:tc>
          <w:tcPr>
            <w:tcW w:w="3974" w:type="dxa"/>
          </w:tcPr>
          <w:p w:rsidR="00DE6162" w:rsidRPr="00C715D7" w:rsidRDefault="001A6B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click – Navigate</w:t>
            </w:r>
            <w:r w:rsidR="000C1349"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s to Home </w:t>
            </w: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page.</w:t>
            </w:r>
          </w:p>
        </w:tc>
      </w:tr>
      <w:tr w:rsidR="0050376E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0376E" w:rsidRPr="00C715D7" w:rsidRDefault="0050376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50376E" w:rsidRPr="00C715D7" w:rsidRDefault="0050376E" w:rsidP="0050376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Promotional Banner  </w:t>
            </w:r>
          </w:p>
        </w:tc>
        <w:tc>
          <w:tcPr>
            <w:tcW w:w="0" w:type="auto"/>
          </w:tcPr>
          <w:p w:rsidR="0050376E" w:rsidRPr="00C715D7" w:rsidRDefault="0050376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498" w:type="dxa"/>
          </w:tcPr>
          <w:p w:rsidR="0050376E" w:rsidRPr="00C715D7" w:rsidRDefault="0050376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Header-PromoBanner</w:t>
            </w:r>
          </w:p>
        </w:tc>
        <w:tc>
          <w:tcPr>
            <w:tcW w:w="3974" w:type="dxa"/>
          </w:tcPr>
          <w:p w:rsidR="0050376E" w:rsidRPr="00C715D7" w:rsidRDefault="0050376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067E4" w:rsidRPr="00975A62" w:rsidTr="009B4E21">
        <w:tc>
          <w:tcPr>
            <w:tcW w:w="0" w:type="auto"/>
          </w:tcPr>
          <w:p w:rsidR="00D067E4" w:rsidRPr="00C715D7" w:rsidRDefault="00D067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D067E4" w:rsidRPr="00C715D7" w:rsidRDefault="00D067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Sign In link</w:t>
            </w:r>
          </w:p>
        </w:tc>
        <w:tc>
          <w:tcPr>
            <w:tcW w:w="0" w:type="auto"/>
          </w:tcPr>
          <w:p w:rsidR="00D067E4" w:rsidRPr="00C715D7" w:rsidRDefault="00D067E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D067E4" w:rsidRPr="00C715D7" w:rsidRDefault="00D067E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D067E4" w:rsidRPr="00C715D7" w:rsidRDefault="00D067E4" w:rsidP="000F3A0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Sign In – Opens Login Overlay</w:t>
            </w:r>
          </w:p>
        </w:tc>
      </w:tr>
      <w:tr w:rsidR="00D067E4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067E4" w:rsidRPr="00C715D7" w:rsidRDefault="00D067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D067E4" w:rsidRPr="00C715D7" w:rsidRDefault="00D067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Order History link</w:t>
            </w:r>
          </w:p>
        </w:tc>
        <w:tc>
          <w:tcPr>
            <w:tcW w:w="0" w:type="auto"/>
          </w:tcPr>
          <w:p w:rsidR="00D067E4" w:rsidRPr="00C715D7" w:rsidRDefault="00EC5D5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D067E4" w:rsidRPr="00C715D7" w:rsidRDefault="00D067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D067E4" w:rsidRPr="00C715D7" w:rsidRDefault="00EC5D5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Navigates to the Order History page as a Guest user</w:t>
            </w:r>
          </w:p>
        </w:tc>
      </w:tr>
      <w:tr w:rsidR="005E2147" w:rsidRPr="00975A62" w:rsidTr="009B4E21">
        <w:tc>
          <w:tcPr>
            <w:tcW w:w="0" w:type="auto"/>
          </w:tcPr>
          <w:p w:rsidR="005E2147" w:rsidRPr="00C715D7" w:rsidRDefault="005E21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5E2147" w:rsidRPr="00C715D7" w:rsidRDefault="005E21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Shopping Bag link</w:t>
            </w:r>
          </w:p>
        </w:tc>
        <w:tc>
          <w:tcPr>
            <w:tcW w:w="0" w:type="auto"/>
          </w:tcPr>
          <w:p w:rsidR="005E2147" w:rsidRPr="00C715D7" w:rsidRDefault="005E214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5E2147" w:rsidRPr="00C715D7" w:rsidRDefault="005E214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FE697A" w:rsidRPr="00C715D7" w:rsidRDefault="00FE697A" w:rsidP="005E21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Should display number of products added to the cart on the Shopping icon.</w:t>
            </w:r>
          </w:p>
          <w:p w:rsidR="00CE2DEB" w:rsidRPr="00C715D7" w:rsidRDefault="00CE2DEB" w:rsidP="00CE2D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hover – Display mini cart overlay</w:t>
            </w:r>
          </w:p>
          <w:p w:rsidR="00CE2DEB" w:rsidRPr="00C715D7" w:rsidRDefault="00CE2DEB" w:rsidP="000F3A0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On click – Navigates to </w:t>
            </w:r>
            <w:r w:rsidR="000F3A0D"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Shopping Bag / </w:t>
            </w:r>
            <w:r w:rsidR="006E2DB5" w:rsidRPr="00C715D7">
              <w:rPr>
                <w:rFonts w:asciiTheme="minorHAnsi" w:hAnsiTheme="minorHAnsi" w:cstheme="minorHAnsi"/>
                <w:sz w:val="20"/>
                <w:szCs w:val="20"/>
              </w:rPr>
              <w:t>Cart page</w:t>
            </w: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EA6A87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A6A87" w:rsidRPr="00C715D7" w:rsidRDefault="00EA6A8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EA6A87" w:rsidRPr="00C715D7" w:rsidRDefault="00EA6A8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Search Text Field</w:t>
            </w:r>
          </w:p>
        </w:tc>
        <w:tc>
          <w:tcPr>
            <w:tcW w:w="0" w:type="auto"/>
          </w:tcPr>
          <w:p w:rsidR="00EA6A87" w:rsidRPr="00C715D7" w:rsidRDefault="00EA6A8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EA6A87" w:rsidRPr="00C715D7" w:rsidRDefault="00EA6A8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EA6A87" w:rsidRPr="00C715D7" w:rsidRDefault="00EA6A8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enter – Navigates to Search Results Page</w:t>
            </w:r>
          </w:p>
          <w:p w:rsidR="00EA6A87" w:rsidRPr="00C715D7" w:rsidRDefault="00EA6A8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Note – On enter without entering keyword stays on the same page.</w:t>
            </w:r>
          </w:p>
        </w:tc>
      </w:tr>
      <w:tr w:rsidR="00594902" w:rsidRPr="00975A62" w:rsidTr="009B4E21"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Category menu Bar</w:t>
            </w:r>
          </w:p>
        </w:tc>
        <w:tc>
          <w:tcPr>
            <w:tcW w:w="0" w:type="auto"/>
          </w:tcPr>
          <w:p w:rsidR="00594902" w:rsidRPr="00C715D7" w:rsidRDefault="0059490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1498" w:type="dxa"/>
          </w:tcPr>
          <w:p w:rsidR="00594902" w:rsidRPr="00C715D7" w:rsidRDefault="0059490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59490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Hover – Sub category drop down will be displayed.</w:t>
            </w:r>
          </w:p>
          <w:p w:rsidR="00594902" w:rsidRPr="00C715D7" w:rsidRDefault="0059490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category page.</w:t>
            </w:r>
          </w:p>
          <w:p w:rsidR="009D2F4B" w:rsidRPr="00C715D7" w:rsidRDefault="009D2F4B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Max of 8 Category to be configured</w:t>
            </w:r>
            <w:r w:rsidR="006E6D60" w:rsidRPr="00C715D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5C6ED4" w:rsidRPr="00C715D7" w:rsidRDefault="005C6ED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Dynamically driven by category</w:t>
            </w:r>
          </w:p>
        </w:tc>
      </w:tr>
      <w:tr w:rsidR="00594902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Category 1</w:t>
            </w:r>
          </w:p>
        </w:tc>
        <w:tc>
          <w:tcPr>
            <w:tcW w:w="0" w:type="auto"/>
          </w:tcPr>
          <w:p w:rsidR="00594902" w:rsidRPr="00C715D7" w:rsidRDefault="00657AE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1498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94902" w:rsidRPr="00975A62" w:rsidTr="009B4E21"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Category 2</w:t>
            </w:r>
          </w:p>
        </w:tc>
        <w:tc>
          <w:tcPr>
            <w:tcW w:w="0" w:type="auto"/>
          </w:tcPr>
          <w:p w:rsidR="00594902" w:rsidRPr="00C715D7" w:rsidRDefault="00657AE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1498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94902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Category 3</w:t>
            </w:r>
          </w:p>
        </w:tc>
        <w:tc>
          <w:tcPr>
            <w:tcW w:w="0" w:type="auto"/>
          </w:tcPr>
          <w:p w:rsidR="00594902" w:rsidRPr="00C715D7" w:rsidRDefault="00657AE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1498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94902" w:rsidRPr="00975A62" w:rsidTr="009B4E21"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Category 4</w:t>
            </w:r>
          </w:p>
        </w:tc>
        <w:tc>
          <w:tcPr>
            <w:tcW w:w="0" w:type="auto"/>
          </w:tcPr>
          <w:p w:rsidR="00594902" w:rsidRPr="00C715D7" w:rsidRDefault="00657AE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1498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94902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0" w:type="auto"/>
          </w:tcPr>
          <w:p w:rsidR="00594902" w:rsidRPr="00C715D7" w:rsidRDefault="00AA445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594902" w:rsidRPr="00C715D7" w:rsidRDefault="005949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594902" w:rsidRPr="00C715D7" w:rsidRDefault="00AA4453" w:rsidP="00AA445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AA4453" w:rsidRPr="00C715D7" w:rsidRDefault="00D51E83" w:rsidP="00AA445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Capgemini</w:t>
            </w:r>
            <w:r w:rsidR="00AA4453" w:rsidRPr="00C715D7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capgemini</w:t>
            </w:r>
            <w:r w:rsidR="0051095B" w:rsidRPr="00C715D7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.com</w:t>
            </w:r>
          </w:p>
          <w:p w:rsidR="00AA4453" w:rsidRPr="00C715D7" w:rsidRDefault="00AA4453" w:rsidP="00AA445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Home – Should be a Static text</w:t>
            </w:r>
          </w:p>
        </w:tc>
      </w:tr>
      <w:tr w:rsidR="00303126" w:rsidRPr="00975A62" w:rsidTr="009B4E21">
        <w:tc>
          <w:tcPr>
            <w:tcW w:w="0" w:type="auto"/>
          </w:tcPr>
          <w:p w:rsidR="00303126" w:rsidRPr="00C715D7" w:rsidRDefault="0030312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13</w:t>
            </w:r>
          </w:p>
        </w:tc>
        <w:tc>
          <w:tcPr>
            <w:tcW w:w="0" w:type="auto"/>
          </w:tcPr>
          <w:p w:rsidR="00303126" w:rsidRPr="00C715D7" w:rsidRDefault="0030312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Social Media </w:t>
            </w:r>
          </w:p>
        </w:tc>
        <w:tc>
          <w:tcPr>
            <w:tcW w:w="0" w:type="auto"/>
          </w:tcPr>
          <w:p w:rsidR="00303126" w:rsidRPr="00C715D7" w:rsidRDefault="00303126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Content Asset</w:t>
            </w:r>
          </w:p>
        </w:tc>
        <w:tc>
          <w:tcPr>
            <w:tcW w:w="1498" w:type="dxa"/>
          </w:tcPr>
          <w:p w:rsidR="00303126" w:rsidRPr="00C715D7" w:rsidRDefault="00303126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Header-Social Media</w:t>
            </w:r>
          </w:p>
        </w:tc>
        <w:tc>
          <w:tcPr>
            <w:tcW w:w="3974" w:type="dxa"/>
          </w:tcPr>
          <w:p w:rsidR="00303126" w:rsidRPr="00C715D7" w:rsidRDefault="000411E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C15580" w:rsidRPr="00C715D7" w:rsidRDefault="00C1558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FB – facebook.com</w:t>
            </w:r>
          </w:p>
          <w:p w:rsidR="00C15580" w:rsidRPr="00C715D7" w:rsidRDefault="00C1558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Twitter – twitter.com</w:t>
            </w:r>
          </w:p>
          <w:p w:rsidR="00C15580" w:rsidRPr="00C715D7" w:rsidRDefault="00C1558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Pinterest - pinterest.com</w:t>
            </w:r>
          </w:p>
          <w:p w:rsidR="00BC56EA" w:rsidRPr="00C715D7" w:rsidRDefault="00BC56E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Google+ - accounts.google.com/Login</w:t>
            </w:r>
          </w:p>
        </w:tc>
      </w:tr>
      <w:tr w:rsidR="00354D8D" w:rsidRPr="00975A62" w:rsidTr="009B4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54D8D" w:rsidRPr="00C715D7" w:rsidRDefault="00354D8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354D8D" w:rsidRPr="00C715D7" w:rsidRDefault="00354D8D" w:rsidP="00007F3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Wish List</w:t>
            </w:r>
          </w:p>
        </w:tc>
        <w:tc>
          <w:tcPr>
            <w:tcW w:w="0" w:type="auto"/>
          </w:tcPr>
          <w:p w:rsidR="00354D8D" w:rsidRPr="00C715D7" w:rsidRDefault="00354D8D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498" w:type="dxa"/>
          </w:tcPr>
          <w:p w:rsidR="00354D8D" w:rsidRPr="00C715D7" w:rsidRDefault="00354D8D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74" w:type="dxa"/>
          </w:tcPr>
          <w:p w:rsidR="00354D8D" w:rsidRPr="00C715D7" w:rsidRDefault="00354D8D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On click – Navigates to My Wish List Page.</w:t>
            </w:r>
          </w:p>
          <w:p w:rsidR="00354D8D" w:rsidRPr="00C715D7" w:rsidRDefault="00354D8D" w:rsidP="008E7C1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>Note – If user is not signed in then</w:t>
            </w:r>
            <w:r w:rsidR="00026656" w:rsidRPr="00C715D7">
              <w:rPr>
                <w:rFonts w:asciiTheme="minorHAnsi" w:hAnsiTheme="minorHAnsi" w:cstheme="minorHAnsi"/>
                <w:sz w:val="20"/>
                <w:szCs w:val="20"/>
              </w:rPr>
              <w:t>, open</w:t>
            </w:r>
            <w:r w:rsidRPr="00C715D7">
              <w:rPr>
                <w:rFonts w:asciiTheme="minorHAnsi" w:hAnsiTheme="minorHAnsi" w:cstheme="minorHAnsi"/>
                <w:sz w:val="20"/>
                <w:szCs w:val="20"/>
              </w:rPr>
              <w:t xml:space="preserve"> Login Overlay. </w:t>
            </w:r>
          </w:p>
        </w:tc>
      </w:tr>
    </w:tbl>
    <w:p w:rsidR="000F3A0D" w:rsidRPr="00FA7DA5" w:rsidRDefault="000F3A0D" w:rsidP="000F3A0D">
      <w:pPr>
        <w:pStyle w:val="AxureHeading3"/>
      </w:pPr>
      <w:bookmarkStart w:id="25" w:name="_Toc362273138"/>
      <w:bookmarkStart w:id="26" w:name="_Toc373250574"/>
      <w:r>
        <w:t>Developer Notes</w:t>
      </w:r>
      <w:bookmarkEnd w:id="25"/>
      <w:bookmarkEnd w:id="26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507"/>
        <w:gridCol w:w="5092"/>
      </w:tblGrid>
      <w:tr w:rsidR="000F3A0D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3A0D" w:rsidRPr="00C715D7" w:rsidRDefault="000F3A0D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C715D7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0F3A0D" w:rsidRPr="00C715D7" w:rsidRDefault="000F3A0D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C715D7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0F3A0D" w:rsidRPr="00C715D7" w:rsidRDefault="000F3A0D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C715D7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1C09BC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09BC" w:rsidRPr="00C715D7" w:rsidRDefault="00100FFA" w:rsidP="00100FFA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1C09BC" w:rsidRPr="00C715D7" w:rsidRDefault="001C09BC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sz w:val="20"/>
                <w:szCs w:val="20"/>
              </w:rPr>
              <w:t>Category Menu</w:t>
            </w:r>
          </w:p>
        </w:tc>
        <w:tc>
          <w:tcPr>
            <w:tcW w:w="0" w:type="auto"/>
          </w:tcPr>
          <w:p w:rsidR="001C09BC" w:rsidRPr="00C715D7" w:rsidRDefault="001C09BC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sz w:val="20"/>
                <w:szCs w:val="20"/>
              </w:rPr>
              <w:t>Dynamically driven by category.</w:t>
            </w:r>
          </w:p>
        </w:tc>
      </w:tr>
      <w:tr w:rsidR="001C09BC" w:rsidRPr="00FA7DA5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09BC" w:rsidRPr="00C715D7" w:rsidRDefault="00100FFA" w:rsidP="003467DF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1C09BC" w:rsidRPr="00C715D7" w:rsidRDefault="00100FFA" w:rsidP="003467DF">
            <w:pPr>
              <w:pStyle w:val="AxureTableHeader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b w:val="0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0B371C" w:rsidRPr="00C715D7" w:rsidRDefault="00DC01AB" w:rsidP="003467DF">
            <w:pPr>
              <w:pStyle w:val="AxureTableHeader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>Capgemini</w:t>
            </w:r>
            <w:r w:rsidR="000B371C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 xml:space="preserve"> </w:t>
            </w:r>
            <w:r w:rsidR="00E814CE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>link -</w:t>
            </w:r>
            <w:r w:rsidR="000B371C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 xml:space="preserve"> </w:t>
            </w:r>
          </w:p>
          <w:p w:rsidR="001C09BC" w:rsidRPr="00C715D7" w:rsidRDefault="00A9504A" w:rsidP="003467DF">
            <w:pPr>
              <w:pStyle w:val="AxureTableHeader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 xml:space="preserve">Need to </w:t>
            </w:r>
            <w:r w:rsidR="00E814CE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>configure</w:t>
            </w:r>
            <w:r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 xml:space="preserve"> in Site P</w:t>
            </w:r>
            <w:r w:rsidR="00100FFA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>reference</w:t>
            </w:r>
            <w:r w:rsidR="000B371C"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 xml:space="preserve"> </w:t>
            </w:r>
            <w:r w:rsidRPr="00C715D7">
              <w:rPr>
                <w:rFonts w:asciiTheme="majorHAnsi" w:hAnsiTheme="majorHAnsi"/>
                <w:b w:val="0"/>
                <w:color w:val="E36C0A" w:themeColor="accent6" w:themeShade="BF"/>
                <w:sz w:val="20"/>
                <w:szCs w:val="20"/>
              </w:rPr>
              <w:t>– Custom Preference</w:t>
            </w:r>
          </w:p>
        </w:tc>
      </w:tr>
      <w:tr w:rsidR="001C09BC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09BC" w:rsidRPr="00FA7DA5" w:rsidRDefault="001C09BC" w:rsidP="003467DF">
            <w:pPr>
              <w:pStyle w:val="AxureTableHeaderText"/>
              <w:rPr>
                <w:rFonts w:asciiTheme="majorHAnsi" w:hAnsiTheme="majorHAnsi"/>
                <w:sz w:val="24"/>
              </w:rPr>
            </w:pPr>
          </w:p>
        </w:tc>
        <w:tc>
          <w:tcPr>
            <w:tcW w:w="0" w:type="auto"/>
          </w:tcPr>
          <w:p w:rsidR="001C09BC" w:rsidRPr="00FA7DA5" w:rsidRDefault="001C09BC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</w:rPr>
            </w:pPr>
          </w:p>
        </w:tc>
        <w:tc>
          <w:tcPr>
            <w:tcW w:w="0" w:type="auto"/>
          </w:tcPr>
          <w:p w:rsidR="001C09BC" w:rsidRDefault="001C09BC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</w:rPr>
            </w:pPr>
          </w:p>
        </w:tc>
      </w:tr>
    </w:tbl>
    <w:p w:rsidR="00293635" w:rsidRPr="009F4221" w:rsidRDefault="0004555F" w:rsidP="00E42CDA">
      <w:pPr>
        <w:pStyle w:val="AxureHeading2"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27" w:name="_Toc372528157"/>
      <w:bookmarkStart w:id="28" w:name="_Toc373250575"/>
      <w:r w:rsidR="00635B98" w:rsidRPr="009F4221">
        <w:rPr>
          <w:rFonts w:asciiTheme="minorHAnsi" w:hAnsiTheme="minorHAnsi" w:cstheme="minorHAnsi"/>
          <w:sz w:val="32"/>
          <w:szCs w:val="32"/>
        </w:rPr>
        <w:lastRenderedPageBreak/>
        <w:t>Global Page - Header for</w:t>
      </w:r>
      <w:r w:rsidRPr="009F4221">
        <w:rPr>
          <w:rFonts w:asciiTheme="minorHAnsi" w:hAnsiTheme="minorHAnsi" w:cstheme="minorHAnsi"/>
          <w:sz w:val="32"/>
          <w:szCs w:val="32"/>
        </w:rPr>
        <w:t xml:space="preserve"> Registered</w:t>
      </w:r>
      <w:r w:rsidR="00635B98" w:rsidRPr="009F4221">
        <w:rPr>
          <w:rFonts w:asciiTheme="minorHAnsi" w:hAnsiTheme="minorHAnsi" w:cstheme="minorHAnsi"/>
          <w:sz w:val="32"/>
          <w:szCs w:val="32"/>
        </w:rPr>
        <w:t xml:space="preserve"> User</w:t>
      </w:r>
      <w:bookmarkEnd w:id="27"/>
      <w:bookmarkEnd w:id="28"/>
    </w:p>
    <w:p w:rsidR="00293635" w:rsidRPr="009F4221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29" w:name="_Toc372528158"/>
      <w:bookmarkStart w:id="30" w:name="_Toc373250576"/>
      <w:r w:rsidRPr="009F4221">
        <w:rPr>
          <w:rFonts w:asciiTheme="minorHAnsi" w:hAnsiTheme="minorHAnsi" w:cstheme="minorHAnsi"/>
          <w:sz w:val="24"/>
        </w:rPr>
        <w:t>User Interface</w:t>
      </w:r>
      <w:bookmarkEnd w:id="29"/>
      <w:bookmarkEnd w:id="30"/>
    </w:p>
    <w:p w:rsidR="00293635" w:rsidRPr="00975A62" w:rsidRDefault="006606AF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1323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PageTopLink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F4221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31" w:name="_Toc372528159"/>
      <w:bookmarkStart w:id="32" w:name="_Toc373250577"/>
      <w:r w:rsidRPr="009F4221">
        <w:rPr>
          <w:rFonts w:asciiTheme="minorHAnsi" w:hAnsiTheme="minorHAnsi" w:cstheme="minorHAnsi"/>
          <w:sz w:val="24"/>
        </w:rPr>
        <w:t>Widget Table</w:t>
      </w:r>
      <w:bookmarkEnd w:id="31"/>
      <w:bookmarkEnd w:id="3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10"/>
        <w:gridCol w:w="1244"/>
        <w:gridCol w:w="1293"/>
        <w:gridCol w:w="5585"/>
      </w:tblGrid>
      <w:tr w:rsidR="003D0654" w:rsidRPr="00975A62" w:rsidTr="00E55E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D0654" w:rsidRPr="009F4221" w:rsidRDefault="003D065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F4221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3D0654" w:rsidRPr="009F4221" w:rsidRDefault="003D065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F4221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244" w:type="dxa"/>
          </w:tcPr>
          <w:p w:rsidR="003D0654" w:rsidRPr="009F4221" w:rsidRDefault="003D065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F4221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1293" w:type="dxa"/>
          </w:tcPr>
          <w:p w:rsidR="003D0654" w:rsidRPr="009F4221" w:rsidRDefault="003D065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F4221">
              <w:rPr>
                <w:rFonts w:asciiTheme="minorHAnsi" w:hAnsiTheme="minorHAnsi" w:cstheme="minorHAnsi"/>
                <w:b/>
                <w:sz w:val="24"/>
              </w:rPr>
              <w:t xml:space="preserve">Data source </w:t>
            </w:r>
          </w:p>
        </w:tc>
        <w:tc>
          <w:tcPr>
            <w:tcW w:w="0" w:type="auto"/>
          </w:tcPr>
          <w:p w:rsidR="003D0654" w:rsidRPr="009F4221" w:rsidRDefault="003D065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F4221">
              <w:rPr>
                <w:rFonts w:asciiTheme="minorHAnsi" w:hAnsiTheme="minorHAnsi" w:cstheme="minorHAnsi"/>
                <w:b/>
                <w:sz w:val="24"/>
              </w:rPr>
              <w:t xml:space="preserve">UI Interactions </w:t>
            </w:r>
          </w:p>
        </w:tc>
      </w:tr>
      <w:tr w:rsidR="00BF24FE" w:rsidRPr="00975A62" w:rsidTr="00E55E38">
        <w:tc>
          <w:tcPr>
            <w:tcW w:w="0" w:type="auto"/>
          </w:tcPr>
          <w:p w:rsidR="00BF24FE" w:rsidRPr="009F4221" w:rsidRDefault="00BF24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F24FE" w:rsidRPr="009F4221" w:rsidRDefault="009338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Welcome Message </w:t>
            </w:r>
          </w:p>
        </w:tc>
        <w:tc>
          <w:tcPr>
            <w:tcW w:w="1244" w:type="dxa"/>
          </w:tcPr>
          <w:p w:rsidR="00BF24FE" w:rsidRPr="009F4221" w:rsidRDefault="00BF24F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293" w:type="dxa"/>
          </w:tcPr>
          <w:p w:rsidR="00BF24FE" w:rsidRPr="009F4221" w:rsidRDefault="00BF24F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F24FE" w:rsidRPr="009F4221" w:rsidRDefault="00144C88" w:rsidP="009338E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Static message: </w:t>
            </w:r>
            <w:r w:rsidR="009338E4" w:rsidRPr="009F4221">
              <w:rPr>
                <w:rFonts w:asciiTheme="minorHAnsi" w:hAnsiTheme="minorHAnsi" w:cstheme="minorHAnsi"/>
                <w:sz w:val="20"/>
                <w:szCs w:val="20"/>
              </w:rPr>
              <w:t>Welcome &lt;First Name&gt;</w:t>
            </w:r>
            <w:r w:rsidR="005D6E81"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 displayed below Search text box</w:t>
            </w:r>
          </w:p>
        </w:tc>
      </w:tr>
      <w:tr w:rsidR="00E55E38" w:rsidRPr="00975A62" w:rsidTr="00E55E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55E38" w:rsidRPr="009F4221" w:rsidRDefault="00E55E38" w:rsidP="00BF24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Wish List</w:t>
            </w:r>
          </w:p>
        </w:tc>
        <w:tc>
          <w:tcPr>
            <w:tcW w:w="1244" w:type="dxa"/>
          </w:tcPr>
          <w:p w:rsidR="00E55E38" w:rsidRPr="009F4221" w:rsidRDefault="00E55E3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293" w:type="dxa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Navigates to the Wish List page </w:t>
            </w:r>
          </w:p>
        </w:tc>
      </w:tr>
      <w:tr w:rsidR="00E55E38" w:rsidRPr="00975A62" w:rsidTr="00E55E38"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My Account</w:t>
            </w:r>
          </w:p>
        </w:tc>
        <w:tc>
          <w:tcPr>
            <w:tcW w:w="1244" w:type="dxa"/>
          </w:tcPr>
          <w:p w:rsidR="00E55E38" w:rsidRPr="009F4221" w:rsidRDefault="00E55E3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293" w:type="dxa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Navigates to My Account – Home page</w:t>
            </w:r>
          </w:p>
        </w:tc>
      </w:tr>
      <w:tr w:rsidR="00E55E38" w:rsidRPr="00975A62" w:rsidTr="00E55E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Sign Out </w:t>
            </w:r>
          </w:p>
        </w:tc>
        <w:tc>
          <w:tcPr>
            <w:tcW w:w="1244" w:type="dxa"/>
          </w:tcPr>
          <w:p w:rsidR="00E55E38" w:rsidRPr="009F4221" w:rsidRDefault="00E55E3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293" w:type="dxa"/>
          </w:tcPr>
          <w:p w:rsidR="00E55E38" w:rsidRPr="009F4221" w:rsidRDefault="00E55E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55E38" w:rsidRPr="009F4221" w:rsidRDefault="008251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F4221">
              <w:rPr>
                <w:rFonts w:asciiTheme="minorHAnsi" w:hAnsiTheme="minorHAnsi" w:cstheme="minorHAnsi"/>
                <w:sz w:val="20"/>
                <w:szCs w:val="20"/>
              </w:rPr>
              <w:t xml:space="preserve">Logs Off the user </w:t>
            </w:r>
          </w:p>
        </w:tc>
      </w:tr>
    </w:tbl>
    <w:p w:rsidR="00584A00" w:rsidRPr="00975A62" w:rsidRDefault="00584A00" w:rsidP="00584A00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</w:pPr>
    </w:p>
    <w:p w:rsidR="00187794" w:rsidRPr="00FB311E" w:rsidRDefault="00584A00" w:rsidP="00584A00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33" w:name="_Toc372528160"/>
      <w:bookmarkStart w:id="34" w:name="_Toc373250578"/>
      <w:r w:rsidRPr="00FB311E">
        <w:rPr>
          <w:rFonts w:asciiTheme="minorHAnsi" w:hAnsiTheme="minorHAnsi" w:cstheme="minorHAnsi"/>
          <w:sz w:val="32"/>
          <w:szCs w:val="32"/>
        </w:rPr>
        <w:t xml:space="preserve">Global Page </w:t>
      </w:r>
      <w:r w:rsidR="00187794" w:rsidRPr="00FB311E">
        <w:rPr>
          <w:rFonts w:asciiTheme="minorHAnsi" w:hAnsiTheme="minorHAnsi" w:cstheme="minorHAnsi"/>
          <w:sz w:val="32"/>
          <w:szCs w:val="32"/>
        </w:rPr>
        <w:t>–</w:t>
      </w:r>
      <w:r w:rsidRPr="00FB311E">
        <w:rPr>
          <w:rFonts w:asciiTheme="minorHAnsi" w:hAnsiTheme="minorHAnsi" w:cstheme="minorHAnsi"/>
          <w:sz w:val="32"/>
          <w:szCs w:val="32"/>
        </w:rPr>
        <w:t xml:space="preserve"> Footer</w:t>
      </w:r>
      <w:bookmarkEnd w:id="33"/>
      <w:bookmarkEnd w:id="34"/>
    </w:p>
    <w:p w:rsidR="00584A00" w:rsidRPr="00FB311E" w:rsidRDefault="00584A00" w:rsidP="00187794">
      <w:pPr>
        <w:pStyle w:val="AxureHeading2"/>
        <w:keepNext/>
        <w:numPr>
          <w:ilvl w:val="2"/>
          <w:numId w:val="17"/>
        </w:numPr>
        <w:rPr>
          <w:rFonts w:asciiTheme="minorHAnsi" w:hAnsiTheme="minorHAnsi" w:cstheme="minorHAnsi"/>
          <w:sz w:val="24"/>
        </w:rPr>
      </w:pPr>
      <w:bookmarkStart w:id="35" w:name="_Toc372528161"/>
      <w:bookmarkStart w:id="36" w:name="_Toc373250579"/>
      <w:r w:rsidRPr="00FB311E">
        <w:rPr>
          <w:rFonts w:asciiTheme="minorHAnsi" w:hAnsiTheme="minorHAnsi" w:cstheme="minorHAnsi"/>
          <w:sz w:val="24"/>
        </w:rPr>
        <w:t>User Interface</w:t>
      </w:r>
      <w:bookmarkEnd w:id="35"/>
      <w:bookmarkEnd w:id="36"/>
    </w:p>
    <w:p w:rsidR="00187794" w:rsidRPr="00975A62" w:rsidRDefault="006606AF" w:rsidP="00187794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211167" cy="27816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pany Addr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94" w:rsidRPr="00975A62" w:rsidRDefault="00187794" w:rsidP="00187794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</w:pPr>
    </w:p>
    <w:p w:rsidR="00187794" w:rsidRPr="00FB311E" w:rsidRDefault="00187794" w:rsidP="00F73894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r w:rsidRPr="00975A62">
        <w:rPr>
          <w:rFonts w:asciiTheme="minorHAnsi" w:hAnsiTheme="minorHAnsi" w:cstheme="minorHAnsi"/>
        </w:rPr>
        <w:br w:type="page"/>
      </w:r>
      <w:bookmarkStart w:id="37" w:name="_Toc372528162"/>
      <w:bookmarkStart w:id="38" w:name="_Toc373250581"/>
      <w:r w:rsidR="00F73894" w:rsidRPr="00FB311E">
        <w:rPr>
          <w:rFonts w:asciiTheme="minorHAnsi" w:hAnsiTheme="minorHAnsi" w:cstheme="minorHAnsi"/>
          <w:sz w:val="24"/>
        </w:rPr>
        <w:lastRenderedPageBreak/>
        <w:t xml:space="preserve">1.2.2. </w:t>
      </w:r>
      <w:r w:rsidRPr="00FB311E">
        <w:rPr>
          <w:rFonts w:asciiTheme="minorHAnsi" w:hAnsiTheme="minorHAnsi" w:cstheme="minorHAnsi"/>
          <w:sz w:val="24"/>
        </w:rPr>
        <w:t>Widget Table</w:t>
      </w:r>
      <w:bookmarkEnd w:id="37"/>
      <w:bookmarkEnd w:id="38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17"/>
        <w:gridCol w:w="1203"/>
        <w:gridCol w:w="1688"/>
        <w:gridCol w:w="3873"/>
      </w:tblGrid>
      <w:tr w:rsidR="00E66767" w:rsidRPr="00975A62" w:rsidTr="001C2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66767" w:rsidRPr="00FB311E" w:rsidRDefault="00E6676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B311E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E66767" w:rsidRPr="00FB311E" w:rsidRDefault="00E6676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B311E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203" w:type="dxa"/>
          </w:tcPr>
          <w:p w:rsidR="00E66767" w:rsidRPr="00FB311E" w:rsidRDefault="00E6676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B311E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1688" w:type="dxa"/>
          </w:tcPr>
          <w:p w:rsidR="00E66767" w:rsidRPr="00FB311E" w:rsidRDefault="00E6676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B311E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3873" w:type="dxa"/>
          </w:tcPr>
          <w:p w:rsidR="00E66767" w:rsidRPr="00FB311E" w:rsidRDefault="00E6676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B311E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C87F3B" w:rsidRPr="00975A62" w:rsidTr="001C2EB5">
        <w:tc>
          <w:tcPr>
            <w:tcW w:w="0" w:type="auto"/>
          </w:tcPr>
          <w:p w:rsidR="00C87F3B" w:rsidRPr="00FB311E" w:rsidRDefault="00C87F3B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C87F3B" w:rsidRPr="00FB311E" w:rsidRDefault="00C87F3B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About Us</w:t>
            </w:r>
          </w:p>
        </w:tc>
        <w:tc>
          <w:tcPr>
            <w:tcW w:w="1203" w:type="dxa"/>
          </w:tcPr>
          <w:p w:rsidR="00C87F3B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688" w:type="dxa"/>
          </w:tcPr>
          <w:p w:rsidR="00C87F3B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footer-content slot</w:t>
            </w:r>
          </w:p>
        </w:tc>
        <w:tc>
          <w:tcPr>
            <w:tcW w:w="3873" w:type="dxa"/>
          </w:tcPr>
          <w:p w:rsidR="00C87F3B" w:rsidRPr="00FB311E" w:rsidRDefault="00C87F3B" w:rsidP="002E29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 xml:space="preserve">Navigates to the About Us page </w:t>
            </w:r>
          </w:p>
        </w:tc>
      </w:tr>
      <w:tr w:rsidR="002E292E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Company Info</w:t>
            </w:r>
          </w:p>
        </w:tc>
        <w:tc>
          <w:tcPr>
            <w:tcW w:w="1203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2E292E" w:rsidRPr="00FB311E" w:rsidRDefault="002E292E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Company Info page</w:t>
            </w:r>
          </w:p>
        </w:tc>
      </w:tr>
      <w:tr w:rsidR="002E292E" w:rsidRPr="00975A62" w:rsidTr="001C2EB5"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Careers</w:t>
            </w:r>
          </w:p>
        </w:tc>
        <w:tc>
          <w:tcPr>
            <w:tcW w:w="1203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2E292E" w:rsidRPr="00FB311E" w:rsidRDefault="002E292E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Careers page</w:t>
            </w:r>
          </w:p>
        </w:tc>
      </w:tr>
      <w:tr w:rsidR="002E292E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2E292E" w:rsidRPr="00FB311E" w:rsidRDefault="002E29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Site Map</w:t>
            </w:r>
          </w:p>
        </w:tc>
        <w:tc>
          <w:tcPr>
            <w:tcW w:w="1203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2E292E" w:rsidRPr="00FB311E" w:rsidRDefault="002E292E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2E292E" w:rsidRPr="00FB311E" w:rsidRDefault="002E292E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Site Map page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Customer Service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footer-content slot</w:t>
            </w:r>
          </w:p>
        </w:tc>
        <w:tc>
          <w:tcPr>
            <w:tcW w:w="3873" w:type="dxa"/>
          </w:tcPr>
          <w:p w:rsidR="00537A49" w:rsidRPr="00FB311E" w:rsidRDefault="00537A49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Customer Service page</w:t>
            </w: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Delivery Schedule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Delivery Schedule page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FAQ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C87F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FAQ page</w:t>
            </w: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Track Your Order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 xml:space="preserve">Navigates to the Order History page 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Join Us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footer-content slot</w:t>
            </w: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Twitter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twitter.com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Facebook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facebook.com</w:t>
            </w: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Pinterest</w:t>
            </w:r>
          </w:p>
        </w:tc>
        <w:tc>
          <w:tcPr>
            <w:tcW w:w="1203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88" w:type="dxa"/>
          </w:tcPr>
          <w:p w:rsidR="00537A49" w:rsidRPr="00FB311E" w:rsidRDefault="00537A4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Navigates to the pinterest.com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Email Registration</w:t>
            </w:r>
          </w:p>
        </w:tc>
        <w:tc>
          <w:tcPr>
            <w:tcW w:w="120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688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37A49" w:rsidRPr="00AB6CE8" w:rsidRDefault="00537A49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AB6CE8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Email address</w:t>
            </w:r>
          </w:p>
        </w:tc>
        <w:tc>
          <w:tcPr>
            <w:tcW w:w="120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1688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4554E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On submitting valid email address </w:t>
            </w:r>
            <w:r w:rsidR="006B04CD"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- ‘</w:t>
            </w: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Thank You’ message should be displayed below the input field</w:t>
            </w:r>
          </w:p>
          <w:p w:rsidR="00537A49" w:rsidRPr="00FB311E" w:rsidRDefault="00537A49" w:rsidP="00286B7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If the email address is invalid, ‘Please enter valid email address’ should be displayed</w:t>
            </w:r>
          </w:p>
          <w:p w:rsidR="004122A9" w:rsidRPr="00FB311E" w:rsidRDefault="004122A9" w:rsidP="00286B7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If the email address is already in DB,</w:t>
            </w:r>
          </w:p>
          <w:p w:rsidR="004122A9" w:rsidRPr="00FB311E" w:rsidRDefault="004122A9" w:rsidP="00286B7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‘Email Id is in records, Thank You.’</w:t>
            </w:r>
          </w:p>
        </w:tc>
      </w:tr>
      <w:tr w:rsidR="00537A49" w:rsidRPr="00975A62" w:rsidTr="001C2EB5"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Submit</w:t>
            </w:r>
          </w:p>
        </w:tc>
        <w:tc>
          <w:tcPr>
            <w:tcW w:w="120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688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 xml:space="preserve">On Submitting the email address, regular updates </w:t>
            </w:r>
            <w:r w:rsidR="006B04CD" w:rsidRPr="00FB311E">
              <w:rPr>
                <w:rFonts w:asciiTheme="minorHAnsi" w:hAnsiTheme="minorHAnsi" w:cstheme="minorHAnsi"/>
                <w:sz w:val="20"/>
                <w:szCs w:val="20"/>
              </w:rPr>
              <w:t>need</w:t>
            </w: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 xml:space="preserve"> to be received by the User</w:t>
            </w:r>
          </w:p>
        </w:tc>
      </w:tr>
      <w:tr w:rsidR="00537A49" w:rsidRPr="00975A62" w:rsidTr="001C2EB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</w:trPr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Disclaimer</w:t>
            </w:r>
          </w:p>
        </w:tc>
        <w:tc>
          <w:tcPr>
            <w:tcW w:w="120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688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FB311E">
              <w:rPr>
                <w:rFonts w:asciiTheme="minorHAnsi" w:hAnsiTheme="minorHAnsi" w:cstheme="minorHAnsi"/>
                <w:sz w:val="20"/>
                <w:szCs w:val="20"/>
              </w:rPr>
              <w:t>Footer-disclaimer</w:t>
            </w:r>
          </w:p>
        </w:tc>
        <w:tc>
          <w:tcPr>
            <w:tcW w:w="3873" w:type="dxa"/>
          </w:tcPr>
          <w:p w:rsidR="00537A49" w:rsidRPr="00FB311E" w:rsidRDefault="00537A4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6033D0" w:rsidRPr="00FB311E" w:rsidRDefault="006033D0" w:rsidP="006033D0">
      <w:pPr>
        <w:pStyle w:val="AxureHeading3"/>
        <w:numPr>
          <w:ilvl w:val="0"/>
          <w:numId w:val="0"/>
        </w:numPr>
        <w:rPr>
          <w:rFonts w:asciiTheme="minorHAnsi" w:hAnsiTheme="minorHAnsi"/>
          <w:sz w:val="24"/>
        </w:rPr>
      </w:pPr>
      <w:bookmarkStart w:id="39" w:name="_Toc373250582"/>
      <w:bookmarkStart w:id="40" w:name="_Toc372528163"/>
      <w:r w:rsidRPr="00FB311E">
        <w:rPr>
          <w:rFonts w:asciiTheme="minorHAnsi" w:hAnsiTheme="minorHAnsi" w:cstheme="minorHAnsi"/>
          <w:sz w:val="24"/>
        </w:rPr>
        <w:t xml:space="preserve">1.2.2. </w:t>
      </w:r>
      <w:r w:rsidRPr="00FB311E">
        <w:rPr>
          <w:rFonts w:asciiTheme="minorHAnsi" w:hAnsiTheme="minorHAnsi"/>
          <w:sz w:val="24"/>
        </w:rPr>
        <w:t>Developer Notes</w:t>
      </w:r>
      <w:bookmarkEnd w:id="39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754"/>
        <w:gridCol w:w="7820"/>
      </w:tblGrid>
      <w:tr w:rsidR="00E467F0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033D0" w:rsidRPr="00FB311E" w:rsidRDefault="006033D0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FB311E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6033D0" w:rsidRPr="00FB311E" w:rsidRDefault="006033D0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FB311E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6033D0" w:rsidRPr="00FB311E" w:rsidRDefault="006033D0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FB311E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E467F0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033D0" w:rsidRPr="00AB6CE8" w:rsidRDefault="006033D0" w:rsidP="003467DF">
            <w:pPr>
              <w:pStyle w:val="AxureTableHeaderText"/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</w:pPr>
            <w:r w:rsidRPr="00AB6CE8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6033D0" w:rsidRPr="00FB311E" w:rsidRDefault="006033D0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>Email Registration</w:t>
            </w:r>
          </w:p>
        </w:tc>
        <w:tc>
          <w:tcPr>
            <w:tcW w:w="0" w:type="auto"/>
          </w:tcPr>
          <w:p w:rsidR="006033D0" w:rsidRPr="00FB311E" w:rsidRDefault="006033D0" w:rsidP="00E467F0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</w:pPr>
            <w:r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 xml:space="preserve">On Submitting the Email id, address should be </w:t>
            </w:r>
            <w:r w:rsidR="00E467F0"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 xml:space="preserve">added to </w:t>
            </w:r>
            <w:r w:rsidR="00902795"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>the Email</w:t>
            </w:r>
            <w:r w:rsidR="00E467F0"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 xml:space="preserve"> Subscription in </w:t>
            </w:r>
            <w:r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>Custom Object</w:t>
            </w:r>
            <w:r w:rsidR="00E467F0"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>.</w:t>
            </w:r>
            <w:r w:rsidRPr="00FB311E">
              <w:rPr>
                <w:rFonts w:asciiTheme="majorHAnsi" w:hAnsiTheme="majorHAnsi"/>
                <w:color w:val="E36C0A" w:themeColor="accent6" w:themeShade="BF"/>
                <w:sz w:val="20"/>
                <w:szCs w:val="20"/>
              </w:rPr>
              <w:t xml:space="preserve"> </w:t>
            </w:r>
          </w:p>
        </w:tc>
      </w:tr>
      <w:tr w:rsidR="00E467F0" w:rsidRPr="00FA7DA5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033D0" w:rsidRPr="00FB311E" w:rsidRDefault="00CE3F13" w:rsidP="003467DF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FB311E">
              <w:rPr>
                <w:rFonts w:asciiTheme="majorHAnsi" w:hAnsiTheme="majorHAnsi"/>
                <w:sz w:val="20"/>
                <w:szCs w:val="20"/>
              </w:rPr>
              <w:t>1, 5, 9 &amp; 13</w:t>
            </w:r>
          </w:p>
        </w:tc>
        <w:tc>
          <w:tcPr>
            <w:tcW w:w="0" w:type="auto"/>
          </w:tcPr>
          <w:p w:rsidR="006033D0" w:rsidRPr="00FB311E" w:rsidRDefault="00CE3F13" w:rsidP="003467DF">
            <w:pPr>
              <w:pStyle w:val="AxureTableHeader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FB311E">
              <w:rPr>
                <w:rFonts w:asciiTheme="majorHAnsi" w:hAnsiTheme="majorHAnsi"/>
                <w:b w:val="0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6033D0" w:rsidRPr="00FB311E" w:rsidRDefault="00CE3F13" w:rsidP="003467DF">
            <w:pPr>
              <w:pStyle w:val="AxureTableHeader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FB311E">
              <w:rPr>
                <w:rFonts w:asciiTheme="majorHAnsi" w:hAnsiTheme="majorHAnsi"/>
                <w:b w:val="0"/>
                <w:sz w:val="20"/>
                <w:szCs w:val="20"/>
              </w:rPr>
              <w:t xml:space="preserve">On click, </w:t>
            </w:r>
            <w:r w:rsidR="00764389" w:rsidRPr="00FB311E">
              <w:rPr>
                <w:rFonts w:asciiTheme="majorHAnsi" w:hAnsiTheme="majorHAnsi"/>
                <w:b w:val="0"/>
                <w:sz w:val="20"/>
                <w:szCs w:val="20"/>
              </w:rPr>
              <w:t>navigates</w:t>
            </w:r>
            <w:r w:rsidRPr="00FB311E">
              <w:rPr>
                <w:rFonts w:asciiTheme="majorHAnsi" w:hAnsiTheme="majorHAnsi"/>
                <w:b w:val="0"/>
                <w:sz w:val="20"/>
                <w:szCs w:val="20"/>
              </w:rPr>
              <w:t xml:space="preserve"> to the appropriate page as configured in content asset </w:t>
            </w:r>
          </w:p>
        </w:tc>
      </w:tr>
    </w:tbl>
    <w:p w:rsidR="006033D0" w:rsidRDefault="006033D0" w:rsidP="006033D0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36"/>
          <w:szCs w:val="36"/>
        </w:rPr>
      </w:pPr>
    </w:p>
    <w:p w:rsidR="00293635" w:rsidRPr="00020240" w:rsidRDefault="0004555F" w:rsidP="00187794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41" w:name="_Toc373250583"/>
      <w:r w:rsidRPr="00020240">
        <w:rPr>
          <w:rFonts w:asciiTheme="minorHAnsi" w:hAnsiTheme="minorHAnsi" w:cstheme="minorHAnsi"/>
          <w:sz w:val="32"/>
          <w:szCs w:val="32"/>
        </w:rPr>
        <w:t>Global Page - Category drop down</w:t>
      </w:r>
      <w:bookmarkEnd w:id="40"/>
      <w:bookmarkEnd w:id="41"/>
    </w:p>
    <w:p w:rsidR="00293635" w:rsidRPr="00020240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42" w:name="_Toc372528164"/>
      <w:bookmarkStart w:id="43" w:name="_Toc373250584"/>
      <w:r w:rsidRPr="00020240">
        <w:rPr>
          <w:rFonts w:asciiTheme="minorHAnsi" w:hAnsiTheme="minorHAnsi" w:cstheme="minorHAnsi"/>
          <w:sz w:val="24"/>
        </w:rPr>
        <w:t>User Interface</w:t>
      </w:r>
      <w:bookmarkEnd w:id="42"/>
      <w:bookmarkEnd w:id="43"/>
    </w:p>
    <w:p w:rsidR="00293635" w:rsidRPr="00975A62" w:rsidRDefault="008D3B3A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49431" cy="362953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t dropdow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020240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44" w:name="_Toc372528165"/>
      <w:bookmarkStart w:id="45" w:name="_Toc373250585"/>
      <w:r w:rsidRPr="00020240">
        <w:rPr>
          <w:rFonts w:asciiTheme="minorHAnsi" w:hAnsiTheme="minorHAnsi" w:cstheme="minorHAnsi"/>
          <w:sz w:val="24"/>
        </w:rPr>
        <w:t>Widget Table</w:t>
      </w:r>
      <w:bookmarkEnd w:id="44"/>
      <w:bookmarkEnd w:id="4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47"/>
        <w:gridCol w:w="1198"/>
        <w:gridCol w:w="935"/>
        <w:gridCol w:w="5952"/>
      </w:tblGrid>
      <w:tr w:rsidR="0061035D" w:rsidRPr="00975A62" w:rsidTr="009027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B63F21" w:rsidRPr="00020240" w:rsidRDefault="00B63F2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198" w:type="dxa"/>
          </w:tcPr>
          <w:p w:rsidR="00B63F21" w:rsidRPr="00020240" w:rsidRDefault="00B63F2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935" w:type="dxa"/>
          </w:tcPr>
          <w:p w:rsidR="00B63F21" w:rsidRPr="00020240" w:rsidRDefault="00B63F2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 xml:space="preserve">UI Interactions </w:t>
            </w:r>
          </w:p>
        </w:tc>
      </w:tr>
      <w:tr w:rsidR="0061035D" w:rsidRPr="00975A62" w:rsidTr="00902795"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Category</w:t>
            </w:r>
          </w:p>
        </w:tc>
        <w:tc>
          <w:tcPr>
            <w:tcW w:w="1198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61035D" w:rsidP="0061035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Hovering on the Category link in category menu, </w:t>
            </w:r>
            <w:r w:rsidR="004818C1" w:rsidRPr="00020240">
              <w:rPr>
                <w:rFonts w:asciiTheme="minorHAnsi" w:hAnsiTheme="minorHAnsi" w:cstheme="minorHAnsi"/>
                <w:sz w:val="20"/>
                <w:szCs w:val="20"/>
              </w:rPr>
              <w:t>respective Sub</w:t>
            </w: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 Category drop down will be displayed </w:t>
            </w:r>
          </w:p>
        </w:tc>
      </w:tr>
      <w:tr w:rsidR="0061035D" w:rsidRPr="00975A62" w:rsidTr="009027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Drop Down</w:t>
            </w:r>
          </w:p>
        </w:tc>
        <w:tc>
          <w:tcPr>
            <w:tcW w:w="1198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9F5D7C" w:rsidP="009F5D7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Should display Sub Categories tied to the </w:t>
            </w:r>
            <w:r w:rsidR="008B217E" w:rsidRPr="00020240">
              <w:rPr>
                <w:rFonts w:asciiTheme="minorHAnsi" w:hAnsiTheme="minorHAnsi" w:cstheme="minorHAnsi"/>
                <w:sz w:val="20"/>
                <w:szCs w:val="20"/>
              </w:rPr>
              <w:t>Respective Category</w:t>
            </w: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E471C5" w:rsidRPr="00020240" w:rsidRDefault="009F5D7C" w:rsidP="009F5D7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First three Sub Categories’</w:t>
            </w:r>
            <w:r w:rsidR="00CA566C"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 first</w:t>
            </w: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 product details (Image, Name and Price) should be displayed</w:t>
            </w:r>
          </w:p>
        </w:tc>
      </w:tr>
      <w:tr w:rsidR="0061035D" w:rsidRPr="00975A62" w:rsidTr="00902795">
        <w:tc>
          <w:tcPr>
            <w:tcW w:w="0" w:type="auto"/>
          </w:tcPr>
          <w:p w:rsidR="00B63F21" w:rsidRPr="002156B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Product Image</w:t>
            </w:r>
          </w:p>
        </w:tc>
        <w:tc>
          <w:tcPr>
            <w:tcW w:w="1198" w:type="dxa"/>
          </w:tcPr>
          <w:p w:rsidR="00B63F21" w:rsidRPr="00020240" w:rsidRDefault="0090279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Object attribute</w:t>
            </w: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E471C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navigates to respective product detail page</w:t>
            </w:r>
          </w:p>
        </w:tc>
      </w:tr>
      <w:tr w:rsidR="0061035D" w:rsidRPr="00975A62" w:rsidTr="009027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63F21" w:rsidRPr="002156B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Product Name</w:t>
            </w:r>
          </w:p>
        </w:tc>
        <w:tc>
          <w:tcPr>
            <w:tcW w:w="1198" w:type="dxa"/>
          </w:tcPr>
          <w:p w:rsidR="00B63F21" w:rsidRPr="00020240" w:rsidRDefault="0090279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Object attribute</w:t>
            </w: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E471C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navigates to respective product detail page</w:t>
            </w:r>
          </w:p>
        </w:tc>
      </w:tr>
      <w:tr w:rsidR="0061035D" w:rsidRPr="00975A62" w:rsidTr="00902795">
        <w:tc>
          <w:tcPr>
            <w:tcW w:w="0" w:type="auto"/>
          </w:tcPr>
          <w:p w:rsidR="00B63F21" w:rsidRPr="002156B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Price</w:t>
            </w:r>
          </w:p>
        </w:tc>
        <w:tc>
          <w:tcPr>
            <w:tcW w:w="1198" w:type="dxa"/>
          </w:tcPr>
          <w:p w:rsidR="00B63F21" w:rsidRPr="00020240" w:rsidRDefault="0090279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Object attribute</w:t>
            </w: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E471C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List price </w:t>
            </w:r>
          </w:p>
        </w:tc>
      </w:tr>
      <w:tr w:rsidR="0061035D" w:rsidRPr="00975A62" w:rsidTr="009027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Sub Category name link</w:t>
            </w:r>
          </w:p>
        </w:tc>
        <w:tc>
          <w:tcPr>
            <w:tcW w:w="1198" w:type="dxa"/>
          </w:tcPr>
          <w:p w:rsidR="00B63F21" w:rsidRPr="00020240" w:rsidRDefault="004241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935" w:type="dxa"/>
          </w:tcPr>
          <w:p w:rsidR="00B63F21" w:rsidRPr="00020240" w:rsidRDefault="00B63F2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3F21" w:rsidRPr="00020240" w:rsidRDefault="00E471C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respective Sub Category landing page</w:t>
            </w:r>
          </w:p>
        </w:tc>
      </w:tr>
      <w:tr w:rsidR="00211A45" w:rsidRPr="00975A62" w:rsidTr="00902795">
        <w:tc>
          <w:tcPr>
            <w:tcW w:w="0" w:type="auto"/>
          </w:tcPr>
          <w:p w:rsidR="00211A45" w:rsidRPr="00020240" w:rsidRDefault="00211A4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211A45" w:rsidRPr="00020240" w:rsidRDefault="00211A4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Sub Category Name</w:t>
            </w:r>
          </w:p>
        </w:tc>
        <w:tc>
          <w:tcPr>
            <w:tcW w:w="1198" w:type="dxa"/>
          </w:tcPr>
          <w:p w:rsidR="00211A45" w:rsidRPr="00020240" w:rsidRDefault="004241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935" w:type="dxa"/>
          </w:tcPr>
          <w:p w:rsidR="00211A45" w:rsidRPr="00020240" w:rsidRDefault="00211A4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211A45" w:rsidRPr="00020240" w:rsidRDefault="00211A45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respective Sub Category landing page</w:t>
            </w:r>
          </w:p>
        </w:tc>
      </w:tr>
    </w:tbl>
    <w:p w:rsidR="00902795" w:rsidRDefault="00902795" w:rsidP="00902795">
      <w:pPr>
        <w:pStyle w:val="AxureHeading1"/>
        <w:numPr>
          <w:ilvl w:val="0"/>
          <w:numId w:val="0"/>
        </w:numPr>
        <w:rPr>
          <w:rFonts w:cstheme="minorHAnsi"/>
        </w:rPr>
      </w:pPr>
    </w:p>
    <w:p w:rsidR="00902795" w:rsidRPr="006033D0" w:rsidRDefault="00902795" w:rsidP="00902795">
      <w:pPr>
        <w:pStyle w:val="AxureHeading1"/>
        <w:numPr>
          <w:ilvl w:val="0"/>
          <w:numId w:val="0"/>
        </w:numPr>
      </w:pPr>
      <w:bookmarkStart w:id="46" w:name="_Toc373250586"/>
      <w:r w:rsidRPr="006033D0">
        <w:rPr>
          <w:rFonts w:cstheme="minorHAnsi"/>
        </w:rPr>
        <w:t>1.</w:t>
      </w:r>
      <w:r>
        <w:rPr>
          <w:rFonts w:cstheme="minorHAnsi"/>
        </w:rPr>
        <w:t>3</w:t>
      </w:r>
      <w:r w:rsidRPr="006033D0">
        <w:rPr>
          <w:rFonts w:cstheme="minorHAnsi"/>
        </w:rPr>
        <w:t>.</w:t>
      </w:r>
      <w:r>
        <w:rPr>
          <w:rFonts w:cstheme="minorHAnsi"/>
        </w:rPr>
        <w:t>3</w:t>
      </w:r>
      <w:r w:rsidRPr="006033D0">
        <w:rPr>
          <w:rFonts w:cstheme="minorHAnsi"/>
        </w:rPr>
        <w:t xml:space="preserve">. </w:t>
      </w:r>
      <w:r w:rsidRPr="00020240">
        <w:rPr>
          <w:rFonts w:asciiTheme="minorHAnsi" w:hAnsiTheme="minorHAnsi" w:cstheme="minorHAnsi"/>
          <w:sz w:val="24"/>
        </w:rPr>
        <w:t>Developer Notes</w:t>
      </w:r>
      <w:bookmarkEnd w:id="46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124"/>
        <w:gridCol w:w="7697"/>
      </w:tblGrid>
      <w:tr w:rsidR="00902795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2795" w:rsidRPr="00020240" w:rsidRDefault="00902795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902795" w:rsidRPr="00020240" w:rsidRDefault="00902795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902795" w:rsidRPr="00020240" w:rsidRDefault="00902795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902795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2795" w:rsidRPr="002156B0" w:rsidRDefault="0005349C" w:rsidP="003467DF">
            <w:pPr>
              <w:pStyle w:val="AxureTableHeader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902795" w:rsidRPr="00020240" w:rsidRDefault="0005349C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Drop down </w:t>
            </w:r>
          </w:p>
        </w:tc>
        <w:tc>
          <w:tcPr>
            <w:tcW w:w="0" w:type="auto"/>
          </w:tcPr>
          <w:p w:rsidR="00902795" w:rsidRPr="00020240" w:rsidRDefault="0005349C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First three Sub Categories’ first product details (Image, Name and Price) should be displayed</w:t>
            </w:r>
          </w:p>
        </w:tc>
      </w:tr>
    </w:tbl>
    <w:p w:rsidR="00E11A76" w:rsidRDefault="00E11A76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  <w:bookmarkStart w:id="47" w:name="_Toc372528166"/>
      <w:bookmarkStart w:id="48" w:name="_Toc373250587"/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FE68DD" w:rsidRDefault="00FE68DD" w:rsidP="00E11A76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8"/>
          <w:szCs w:val="28"/>
        </w:rPr>
      </w:pPr>
    </w:p>
    <w:p w:rsidR="00020240" w:rsidRPr="00020240" w:rsidRDefault="0004555F" w:rsidP="00020240">
      <w:pPr>
        <w:pStyle w:val="AxureHeading2"/>
        <w:rPr>
          <w:rFonts w:asciiTheme="minorHAnsi" w:hAnsiTheme="minorHAnsi" w:cstheme="minorHAnsi"/>
          <w:sz w:val="28"/>
          <w:szCs w:val="28"/>
        </w:rPr>
      </w:pPr>
      <w:r w:rsidRPr="00020240">
        <w:rPr>
          <w:rFonts w:asciiTheme="minorHAnsi" w:hAnsiTheme="minorHAnsi" w:cstheme="minorHAnsi"/>
          <w:sz w:val="28"/>
          <w:szCs w:val="28"/>
        </w:rPr>
        <w:lastRenderedPageBreak/>
        <w:t>Home Page</w:t>
      </w:r>
      <w:bookmarkEnd w:id="47"/>
      <w:bookmarkEnd w:id="48"/>
      <w:r w:rsidR="00020240" w:rsidRPr="00020240">
        <w:rPr>
          <w:rFonts w:asciiTheme="minorHAnsi" w:hAnsiTheme="minorHAnsi" w:cstheme="minorHAnsi"/>
          <w:sz w:val="28"/>
          <w:szCs w:val="28"/>
        </w:rPr>
        <w:t xml:space="preserve">                                          </w:t>
      </w:r>
    </w:p>
    <w:p w:rsidR="00020240" w:rsidRPr="00020240" w:rsidRDefault="00020240" w:rsidP="00020240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49" w:name="_Toc372528167"/>
      <w:bookmarkStart w:id="50" w:name="_Toc373250588"/>
      <w:r w:rsidRPr="00020240">
        <w:rPr>
          <w:rFonts w:asciiTheme="minorHAnsi" w:hAnsiTheme="minorHAnsi" w:cstheme="minorHAnsi"/>
          <w:sz w:val="24"/>
        </w:rPr>
        <w:t>User Interface</w:t>
      </w:r>
      <w:bookmarkEnd w:id="49"/>
      <w:bookmarkEnd w:id="50"/>
    </w:p>
    <w:p w:rsidR="00020240" w:rsidRDefault="005778B7" w:rsidP="00020240">
      <w:pPr>
        <w:pStyle w:val="AxureHeading2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039693" cy="716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me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40" w:rsidRDefault="00020240" w:rsidP="00020240">
      <w:pPr>
        <w:pStyle w:val="AxureHeading2"/>
        <w:numPr>
          <w:ilvl w:val="0"/>
          <w:numId w:val="0"/>
        </w:numPr>
      </w:pPr>
    </w:p>
    <w:p w:rsidR="00293635" w:rsidRPr="005F6E7C" w:rsidRDefault="00020240" w:rsidP="00020240">
      <w:pPr>
        <w:pStyle w:val="AxureHeading2"/>
        <w:numPr>
          <w:ilvl w:val="0"/>
          <w:numId w:val="0"/>
        </w:numPr>
      </w:pPr>
      <w:r>
        <w:t xml:space="preserve">   </w:t>
      </w:r>
    </w:p>
    <w:p w:rsidR="00293635" w:rsidRPr="00975A62" w:rsidRDefault="00293635">
      <w:pPr>
        <w:pStyle w:val="AxureImageParagraph"/>
        <w:rPr>
          <w:rFonts w:asciiTheme="minorHAnsi" w:hAnsiTheme="minorHAnsi" w:cstheme="minorHAnsi"/>
        </w:rPr>
      </w:pPr>
    </w:p>
    <w:p w:rsidR="00C25AE0" w:rsidRPr="00975A62" w:rsidRDefault="00C25AE0">
      <w:pPr>
        <w:pStyle w:val="AxureImageParagraph"/>
        <w:rPr>
          <w:rFonts w:asciiTheme="minorHAnsi" w:hAnsiTheme="minorHAnsi" w:cstheme="minorHAnsi"/>
        </w:rPr>
      </w:pPr>
    </w:p>
    <w:p w:rsidR="00293635" w:rsidRPr="00020240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51" w:name="_Toc372528168"/>
      <w:bookmarkStart w:id="52" w:name="_Toc373250590"/>
      <w:r w:rsidRPr="00020240">
        <w:rPr>
          <w:rFonts w:asciiTheme="minorHAnsi" w:hAnsiTheme="minorHAnsi" w:cstheme="minorHAnsi"/>
          <w:sz w:val="24"/>
        </w:rPr>
        <w:t>Widget Table</w:t>
      </w:r>
      <w:bookmarkEnd w:id="51"/>
      <w:bookmarkEnd w:id="5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411"/>
        <w:gridCol w:w="1633"/>
        <w:gridCol w:w="1237"/>
        <w:gridCol w:w="5451"/>
      </w:tblGrid>
      <w:tr w:rsidR="001C4625" w:rsidRPr="00975A62" w:rsidTr="005B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C25AE0" w:rsidRPr="00020240" w:rsidRDefault="00C25AE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C25AE0" w:rsidRPr="00020240" w:rsidRDefault="00C25AE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633" w:type="dxa"/>
          </w:tcPr>
          <w:p w:rsidR="00C25AE0" w:rsidRPr="00020240" w:rsidRDefault="00C25AE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1237" w:type="dxa"/>
          </w:tcPr>
          <w:p w:rsidR="00C25AE0" w:rsidRPr="00020240" w:rsidRDefault="00C25AE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C25AE0" w:rsidRPr="00020240" w:rsidRDefault="00C25AE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020240">
              <w:rPr>
                <w:rFonts w:asciiTheme="minorHAnsi" w:hAnsiTheme="minorHAnsi" w:cstheme="minorHAnsi"/>
                <w:b/>
                <w:sz w:val="24"/>
              </w:rPr>
              <w:t xml:space="preserve">UI Interactions </w:t>
            </w:r>
          </w:p>
        </w:tc>
      </w:tr>
      <w:tr w:rsidR="001C4625" w:rsidRPr="00975A62" w:rsidTr="005B61AC">
        <w:tc>
          <w:tcPr>
            <w:tcW w:w="0" w:type="auto"/>
          </w:tcPr>
          <w:p w:rsidR="004E672E" w:rsidRPr="00020240" w:rsidRDefault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4E672E" w:rsidRPr="00020240" w:rsidRDefault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1633" w:type="dxa"/>
          </w:tcPr>
          <w:p w:rsidR="004E672E" w:rsidRPr="00020240" w:rsidRDefault="004E67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1237" w:type="dxa"/>
          </w:tcPr>
          <w:p w:rsidR="004E672E" w:rsidRPr="00020240" w:rsidRDefault="004E672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E672E" w:rsidRPr="00020240" w:rsidRDefault="004E672E" w:rsidP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4E672E" w:rsidRPr="00020240" w:rsidRDefault="001976D8" w:rsidP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4E672E"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4E672E" w:rsidRPr="00020240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4E672E" w:rsidRPr="00020240" w:rsidRDefault="004E672E" w:rsidP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 – Should be a Static text</w:t>
            </w:r>
          </w:p>
        </w:tc>
      </w:tr>
      <w:tr w:rsidR="001C4625" w:rsidRPr="00975A62" w:rsidTr="005B61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E672E" w:rsidRPr="00020240" w:rsidRDefault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4E672E" w:rsidRPr="00020240" w:rsidRDefault="004E67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Hero Flash Image</w:t>
            </w:r>
          </w:p>
        </w:tc>
        <w:tc>
          <w:tcPr>
            <w:tcW w:w="1633" w:type="dxa"/>
          </w:tcPr>
          <w:p w:rsidR="004E672E" w:rsidRPr="00020240" w:rsidRDefault="00940F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237" w:type="dxa"/>
          </w:tcPr>
          <w:p w:rsidR="004E672E" w:rsidRPr="00020240" w:rsidRDefault="00940F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Home-flash slot</w:t>
            </w:r>
          </w:p>
        </w:tc>
        <w:tc>
          <w:tcPr>
            <w:tcW w:w="0" w:type="auto"/>
          </w:tcPr>
          <w:p w:rsidR="004E672E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Should contain 5 flash images</w:t>
            </w:r>
          </w:p>
        </w:tc>
      </w:tr>
      <w:tr w:rsidR="001C4625" w:rsidRPr="00975A62" w:rsidTr="005B61AC"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1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40F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home-main slot1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 as configured in Content asset</w:t>
            </w:r>
          </w:p>
        </w:tc>
      </w:tr>
      <w:tr w:rsidR="001C4625" w:rsidRPr="00975A62" w:rsidTr="005B61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2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40F65" w:rsidP="00940F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home-slot2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 as configured in Content asset</w:t>
            </w:r>
          </w:p>
        </w:tc>
      </w:tr>
      <w:tr w:rsidR="001C4625" w:rsidRPr="00975A62" w:rsidTr="005B61AC"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3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40F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home-slot3</w:t>
            </w:r>
          </w:p>
        </w:tc>
        <w:tc>
          <w:tcPr>
            <w:tcW w:w="0" w:type="auto"/>
          </w:tcPr>
          <w:p w:rsidR="005B61AC" w:rsidRPr="00020240" w:rsidRDefault="00A54ECF" w:rsidP="00A54EC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Video </w:t>
            </w:r>
            <w:r w:rsidR="00063684" w:rsidRPr="00020240">
              <w:rPr>
                <w:rFonts w:asciiTheme="minorHAnsi" w:hAnsiTheme="minorHAnsi" w:cstheme="minorHAnsi"/>
                <w:sz w:val="20"/>
                <w:szCs w:val="20"/>
              </w:rPr>
              <w:t>to be configured</w:t>
            </w:r>
          </w:p>
          <w:p w:rsidR="00C129F0" w:rsidRPr="00020240" w:rsidRDefault="00C129F0" w:rsidP="00A54EC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 xml:space="preserve">On click – video should be played in the Overlay </w:t>
            </w:r>
          </w:p>
        </w:tc>
      </w:tr>
      <w:tr w:rsidR="001C4625" w:rsidRPr="00975A62" w:rsidTr="005B61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B61AC" w:rsidRPr="002156B0" w:rsidRDefault="005B61AC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Testimonial</w:t>
            </w:r>
          </w:p>
        </w:tc>
        <w:tc>
          <w:tcPr>
            <w:tcW w:w="1633" w:type="dxa"/>
          </w:tcPr>
          <w:p w:rsidR="005B61AC" w:rsidRPr="00020240" w:rsidRDefault="00BF3A7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1237" w:type="dxa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1C4625" w:rsidRPr="00020240" w:rsidRDefault="001C4625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Previously written Testimonials should be displayed one after the other (as a flash message)  </w:t>
            </w:r>
          </w:p>
          <w:p w:rsidR="001C4625" w:rsidRPr="00020240" w:rsidRDefault="00C136B4" w:rsidP="000C55A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On Click - </w:t>
            </w:r>
            <w:r w:rsidR="001C4625"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Write Testimonial – Testimonial form should be displayed </w:t>
            </w:r>
          </w:p>
        </w:tc>
      </w:tr>
      <w:tr w:rsidR="001C4625" w:rsidRPr="00975A62" w:rsidTr="005B61AC"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4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E5F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 slot4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 as configured in Content asset</w:t>
            </w:r>
          </w:p>
        </w:tc>
      </w:tr>
      <w:tr w:rsidR="001C4625" w:rsidRPr="00975A62" w:rsidTr="005B61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5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E5F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 slot5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 as configured in Content asset</w:t>
            </w:r>
          </w:p>
        </w:tc>
      </w:tr>
      <w:tr w:rsidR="001C4625" w:rsidRPr="00975A62" w:rsidTr="005B61AC"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Content Slot 6</w:t>
            </w:r>
          </w:p>
        </w:tc>
        <w:tc>
          <w:tcPr>
            <w:tcW w:w="1633" w:type="dxa"/>
          </w:tcPr>
          <w:p w:rsidR="005B61AC" w:rsidRPr="00020240" w:rsidRDefault="005B61A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37" w:type="dxa"/>
          </w:tcPr>
          <w:p w:rsidR="005B61AC" w:rsidRPr="00020240" w:rsidRDefault="009E5F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home- slot6</w:t>
            </w:r>
          </w:p>
        </w:tc>
        <w:tc>
          <w:tcPr>
            <w:tcW w:w="0" w:type="auto"/>
          </w:tcPr>
          <w:p w:rsidR="005B61AC" w:rsidRPr="00020240" w:rsidRDefault="005B61A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 as configured in Content asset</w:t>
            </w:r>
          </w:p>
        </w:tc>
      </w:tr>
    </w:tbl>
    <w:p w:rsidR="00A9504A" w:rsidRPr="00020240" w:rsidRDefault="00A9504A" w:rsidP="00A9504A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4"/>
        </w:rPr>
      </w:pPr>
    </w:p>
    <w:p w:rsidR="00A9504A" w:rsidRPr="00020240" w:rsidRDefault="00A9504A" w:rsidP="00A9504A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bookmarkStart w:id="53" w:name="_Toc373250591"/>
      <w:r w:rsidRPr="00020240">
        <w:rPr>
          <w:rFonts w:asciiTheme="minorHAnsi" w:hAnsiTheme="minorHAnsi" w:cstheme="minorHAnsi"/>
          <w:sz w:val="24"/>
        </w:rPr>
        <w:t>1.4.3. Developer Notes</w:t>
      </w:r>
      <w:bookmarkEnd w:id="53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162"/>
        <w:gridCol w:w="5434"/>
      </w:tblGrid>
      <w:tr w:rsidR="00AC7FF1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9504A" w:rsidRPr="00020240" w:rsidRDefault="00A9504A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A9504A" w:rsidRPr="00020240" w:rsidRDefault="00A9504A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A9504A" w:rsidRPr="00020240" w:rsidRDefault="00A9504A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020240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AC7FF1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9504A" w:rsidRPr="002156B0" w:rsidRDefault="00A9504A" w:rsidP="003467DF">
            <w:pPr>
              <w:pStyle w:val="AxureTableHeader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A9504A" w:rsidRPr="00020240" w:rsidRDefault="00A9504A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Testimonial</w:t>
            </w:r>
          </w:p>
        </w:tc>
        <w:tc>
          <w:tcPr>
            <w:tcW w:w="0" w:type="auto"/>
          </w:tcPr>
          <w:p w:rsidR="00AC7FF1" w:rsidRPr="00020240" w:rsidRDefault="00A9504A" w:rsidP="00AC7FF1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Message should be listed / saved in Testimonial</w:t>
            </w:r>
            <w:r w:rsidR="00AC7FF1"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Custom object</w:t>
            </w:r>
          </w:p>
          <w:p w:rsidR="00A9504A" w:rsidRPr="00020240" w:rsidRDefault="00AC7FF1" w:rsidP="00AC7FF1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Only selected 5 </w:t>
            </w:r>
            <w:r w:rsidR="00E324FB"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messages</w:t>
            </w:r>
            <w:r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should be displayed in the Home page </w:t>
            </w:r>
            <w:r w:rsidR="00A9504A" w:rsidRPr="0002024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</w:t>
            </w:r>
          </w:p>
        </w:tc>
      </w:tr>
    </w:tbl>
    <w:p w:rsidR="00293635" w:rsidRPr="008D63C2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54" w:name="_Toc372528169"/>
      <w:bookmarkStart w:id="55" w:name="_Toc373250592"/>
      <w:r w:rsidRPr="008D63C2">
        <w:rPr>
          <w:rFonts w:asciiTheme="minorHAnsi" w:hAnsiTheme="minorHAnsi" w:cstheme="minorHAnsi"/>
          <w:sz w:val="32"/>
          <w:szCs w:val="32"/>
        </w:rPr>
        <w:lastRenderedPageBreak/>
        <w:t xml:space="preserve">Home Page </w:t>
      </w:r>
      <w:r w:rsidR="004B274F" w:rsidRPr="008D63C2">
        <w:rPr>
          <w:rFonts w:asciiTheme="minorHAnsi" w:hAnsiTheme="minorHAnsi" w:cstheme="minorHAnsi"/>
          <w:sz w:val="32"/>
          <w:szCs w:val="32"/>
        </w:rPr>
        <w:t>–</w:t>
      </w:r>
      <w:r w:rsidRPr="008D63C2">
        <w:rPr>
          <w:rFonts w:asciiTheme="minorHAnsi" w:hAnsiTheme="minorHAnsi" w:cstheme="minorHAnsi"/>
          <w:sz w:val="32"/>
          <w:szCs w:val="32"/>
        </w:rPr>
        <w:t xml:space="preserve"> Testimonial</w:t>
      </w:r>
      <w:r w:rsidR="004B274F" w:rsidRPr="008D63C2">
        <w:rPr>
          <w:rFonts w:asciiTheme="minorHAnsi" w:hAnsiTheme="minorHAnsi" w:cstheme="minorHAnsi"/>
          <w:sz w:val="32"/>
          <w:szCs w:val="32"/>
        </w:rPr>
        <w:t xml:space="preserve"> Form</w:t>
      </w:r>
      <w:bookmarkEnd w:id="54"/>
      <w:bookmarkEnd w:id="55"/>
      <w:r w:rsidR="004B274F" w:rsidRPr="008D63C2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93635" w:rsidRPr="008D63C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56" w:name="_Toc372528170"/>
      <w:bookmarkStart w:id="57" w:name="_Toc373250593"/>
      <w:r w:rsidRPr="008D63C2">
        <w:rPr>
          <w:rFonts w:asciiTheme="minorHAnsi" w:hAnsiTheme="minorHAnsi" w:cstheme="minorHAnsi"/>
          <w:sz w:val="24"/>
        </w:rPr>
        <w:t>User Interface</w:t>
      </w:r>
      <w:bookmarkEnd w:id="56"/>
      <w:bookmarkEnd w:id="57"/>
    </w:p>
    <w:p w:rsidR="00293635" w:rsidRPr="00975A62" w:rsidRDefault="0004555F">
      <w:pPr>
        <w:pStyle w:val="AxureImageParagraph"/>
        <w:rPr>
          <w:rFonts w:asciiTheme="minorHAnsi" w:hAnsiTheme="minorHAnsi" w:cstheme="minorHAnsi"/>
        </w:rPr>
      </w:pPr>
      <w:r w:rsidRPr="00975A62">
        <w:rPr>
          <w:rFonts w:asciiTheme="minorHAnsi" w:hAnsiTheme="minorHAnsi" w:cstheme="minorHAnsi"/>
          <w:noProof/>
        </w:rPr>
        <w:drawing>
          <wp:inline distT="0" distB="0" distL="0" distR="0" wp14:anchorId="5601F161" wp14:editId="2395FA6B">
            <wp:extent cx="6858000" cy="46482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75A6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58" w:name="_Toc372528171"/>
      <w:bookmarkStart w:id="59" w:name="_Toc373250594"/>
      <w:r w:rsidRPr="00975A62">
        <w:rPr>
          <w:rFonts w:asciiTheme="minorHAnsi" w:hAnsiTheme="minorHAnsi" w:cstheme="minorHAnsi"/>
          <w:sz w:val="24"/>
        </w:rPr>
        <w:t>Widget Table</w:t>
      </w:r>
      <w:bookmarkEnd w:id="58"/>
      <w:bookmarkEnd w:id="59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364"/>
        <w:gridCol w:w="1204"/>
        <w:gridCol w:w="822"/>
        <w:gridCol w:w="6342"/>
      </w:tblGrid>
      <w:tr w:rsidR="00EE6FAE" w:rsidRPr="00975A62" w:rsidTr="00623F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57160" w:rsidRPr="008D63C2" w:rsidRDefault="00357160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357160" w:rsidRPr="008D63C2" w:rsidRDefault="0035716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204" w:type="dxa"/>
          </w:tcPr>
          <w:p w:rsidR="00357160" w:rsidRPr="008D63C2" w:rsidRDefault="0035716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822" w:type="dxa"/>
          </w:tcPr>
          <w:p w:rsidR="00357160" w:rsidRPr="008D63C2" w:rsidRDefault="0035716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357160" w:rsidRPr="008D63C2" w:rsidRDefault="0035716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 xml:space="preserve">UI Interactions </w:t>
            </w:r>
          </w:p>
        </w:tc>
      </w:tr>
      <w:tr w:rsidR="00EE6FAE" w:rsidRPr="00975A62" w:rsidTr="00623F70"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357160" w:rsidRPr="008D63C2" w:rsidRDefault="00357160" w:rsidP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Testimonial form </w:t>
            </w:r>
          </w:p>
        </w:tc>
        <w:tc>
          <w:tcPr>
            <w:tcW w:w="1204" w:type="dxa"/>
          </w:tcPr>
          <w:p w:rsidR="00357160" w:rsidRPr="008D63C2" w:rsidRDefault="0066133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E6FAE" w:rsidRPr="00975A62" w:rsidTr="00623F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357160" w:rsidRPr="008D63C2" w:rsidRDefault="00422F3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Static </w:t>
            </w:r>
            <w:r w:rsidR="00357160" w:rsidRPr="008D63C2">
              <w:rPr>
                <w:rFonts w:asciiTheme="minorHAnsi" w:hAnsiTheme="minorHAnsi" w:cstheme="minorHAnsi"/>
                <w:sz w:val="20"/>
                <w:szCs w:val="20"/>
              </w:rPr>
              <w:t>Message</w:t>
            </w:r>
          </w:p>
        </w:tc>
        <w:tc>
          <w:tcPr>
            <w:tcW w:w="1204" w:type="dxa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22" w:type="dxa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E6FAE" w:rsidRPr="00975A62" w:rsidTr="00623F70"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Name </w:t>
            </w:r>
          </w:p>
        </w:tc>
        <w:tc>
          <w:tcPr>
            <w:tcW w:w="1204" w:type="dxa"/>
          </w:tcPr>
          <w:p w:rsidR="00357160" w:rsidRPr="008D63C2" w:rsidRDefault="00D70C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357160" w:rsidRPr="008D63C2" w:rsidRDefault="003571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57160" w:rsidRPr="008D63C2" w:rsidRDefault="00D70C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First and Last Name </w:t>
            </w:r>
          </w:p>
        </w:tc>
      </w:tr>
      <w:tr w:rsidR="00EE6FAE" w:rsidRPr="00975A62" w:rsidTr="00623F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70C59" w:rsidRPr="008D63C2" w:rsidRDefault="00D70C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D70C59" w:rsidRPr="008D63C2" w:rsidRDefault="00D70C59" w:rsidP="00C136B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r w:rsidR="006E3977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/ T</w:t>
            </w:r>
            <w:r w:rsidR="007C165E" w:rsidRPr="008D63C2">
              <w:rPr>
                <w:rFonts w:asciiTheme="minorHAnsi" w:hAnsiTheme="minorHAnsi" w:cstheme="minorHAnsi"/>
                <w:sz w:val="20"/>
                <w:szCs w:val="20"/>
              </w:rPr>
              <w:t>own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</w:tcPr>
          <w:p w:rsidR="00D70C59" w:rsidRPr="008D63C2" w:rsidRDefault="00D70C5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D70C59" w:rsidRPr="008D63C2" w:rsidRDefault="00D70C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70C59" w:rsidRPr="008D63C2" w:rsidRDefault="00D70C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E6FAE" w:rsidRPr="00975A62" w:rsidTr="00623F70">
        <w:tc>
          <w:tcPr>
            <w:tcW w:w="0" w:type="auto"/>
          </w:tcPr>
          <w:p w:rsidR="00A94B4B" w:rsidRPr="008D63C2" w:rsidRDefault="00A94B4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A94B4B" w:rsidRPr="008D63C2" w:rsidRDefault="00A94B4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Message</w:t>
            </w:r>
          </w:p>
        </w:tc>
        <w:tc>
          <w:tcPr>
            <w:tcW w:w="1204" w:type="dxa"/>
          </w:tcPr>
          <w:p w:rsidR="00A94B4B" w:rsidRPr="008D63C2" w:rsidRDefault="00A94B4B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A94B4B" w:rsidRPr="008D63C2" w:rsidRDefault="00A94B4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4B4B" w:rsidRPr="008D63C2" w:rsidRDefault="00B7373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Enter </w:t>
            </w:r>
            <w:r w:rsidR="00645D6A" w:rsidRPr="008D63C2">
              <w:rPr>
                <w:rFonts w:asciiTheme="minorHAnsi" w:hAnsiTheme="minorHAnsi" w:cstheme="minorHAnsi"/>
                <w:sz w:val="20"/>
                <w:szCs w:val="20"/>
              </w:rPr>
              <w:t>the testimonial message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B73730" w:rsidRPr="008D63C2" w:rsidRDefault="00B73730" w:rsidP="00B7373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Max </w:t>
            </w:r>
            <w:r w:rsidR="00645D6A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of </w:t>
            </w:r>
            <w:r w:rsidR="00491B95" w:rsidRPr="008D63C2">
              <w:rPr>
                <w:rFonts w:asciiTheme="minorHAnsi" w:hAnsiTheme="minorHAnsi" w:cstheme="minorHAnsi"/>
                <w:sz w:val="20"/>
                <w:szCs w:val="20"/>
              </w:rPr>
              <w:t>300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characters including alphabets, special characters and numbers</w:t>
            </w:r>
          </w:p>
        </w:tc>
      </w:tr>
      <w:tr w:rsidR="00EE6FAE" w:rsidRPr="00975A62" w:rsidTr="00623F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Submit </w:t>
            </w:r>
          </w:p>
        </w:tc>
        <w:tc>
          <w:tcPr>
            <w:tcW w:w="1204" w:type="dxa"/>
          </w:tcPr>
          <w:p w:rsidR="00251632" w:rsidRPr="008D63C2" w:rsidRDefault="0025163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251632" w:rsidRPr="008D63C2" w:rsidRDefault="00B7373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On </w:t>
            </w:r>
            <w:r w:rsidR="00EE6FAE" w:rsidRPr="008D63C2">
              <w:rPr>
                <w:rFonts w:asciiTheme="minorHAnsi" w:hAnsiTheme="minorHAnsi" w:cstheme="minorHAnsi"/>
                <w:sz w:val="20"/>
                <w:szCs w:val="20"/>
              </w:rPr>
              <w:t>Submit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EE6FAE" w:rsidRPr="008D63C2">
              <w:rPr>
                <w:rFonts w:asciiTheme="minorHAnsi" w:hAnsiTheme="minorHAnsi" w:cstheme="minorHAnsi"/>
                <w:sz w:val="20"/>
                <w:szCs w:val="20"/>
              </w:rPr>
              <w:t>–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EE6FAE" w:rsidRPr="008D63C2">
              <w:rPr>
                <w:rFonts w:asciiTheme="minorHAnsi" w:hAnsiTheme="minorHAnsi" w:cstheme="minorHAnsi"/>
                <w:sz w:val="20"/>
                <w:szCs w:val="20"/>
              </w:rPr>
              <w:t>Entered testimonial should be saved in BM and should be displayed in Testimonial as a flash message</w:t>
            </w:r>
          </w:p>
        </w:tc>
      </w:tr>
      <w:tr w:rsidR="00EE6FAE" w:rsidRPr="00975A62" w:rsidTr="009A416E">
        <w:trPr>
          <w:trHeight w:val="85"/>
        </w:trPr>
        <w:tc>
          <w:tcPr>
            <w:tcW w:w="0" w:type="auto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251632" w:rsidRPr="008D63C2" w:rsidRDefault="00251632" w:rsidP="00C136B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1204" w:type="dxa"/>
          </w:tcPr>
          <w:p w:rsidR="00251632" w:rsidRPr="008D63C2" w:rsidRDefault="0025163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822" w:type="dxa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251632" w:rsidRPr="008D63C2" w:rsidRDefault="0025163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Closes the testimonial form field and displays </w:t>
            </w:r>
            <w:r w:rsidR="00FB075F" w:rsidRPr="008D63C2">
              <w:rPr>
                <w:rFonts w:asciiTheme="minorHAnsi" w:hAnsiTheme="minorHAnsi" w:cstheme="minorHAnsi"/>
                <w:sz w:val="20"/>
                <w:szCs w:val="20"/>
              </w:rPr>
              <w:t>Testimonial flash message in Home page</w:t>
            </w:r>
          </w:p>
        </w:tc>
      </w:tr>
    </w:tbl>
    <w:p w:rsidR="00293635" w:rsidRPr="008D63C2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60" w:name="_Toc372528172"/>
      <w:bookmarkStart w:id="61" w:name="_Toc373250595"/>
      <w:r w:rsidRPr="008D63C2">
        <w:rPr>
          <w:rFonts w:asciiTheme="minorHAnsi" w:hAnsiTheme="minorHAnsi" w:cstheme="minorHAnsi"/>
          <w:sz w:val="32"/>
          <w:szCs w:val="32"/>
        </w:rPr>
        <w:lastRenderedPageBreak/>
        <w:t>Category Landing Page</w:t>
      </w:r>
      <w:bookmarkEnd w:id="60"/>
      <w:bookmarkEnd w:id="61"/>
    </w:p>
    <w:p w:rsidR="00293635" w:rsidRPr="008D63C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62" w:name="_Toc372528173"/>
      <w:bookmarkStart w:id="63" w:name="_Toc373250596"/>
      <w:r w:rsidRPr="008D63C2">
        <w:rPr>
          <w:rFonts w:asciiTheme="minorHAnsi" w:hAnsiTheme="minorHAnsi" w:cstheme="minorHAnsi"/>
          <w:sz w:val="24"/>
        </w:rPr>
        <w:t>User Interface</w:t>
      </w:r>
      <w:bookmarkEnd w:id="62"/>
      <w:bookmarkEnd w:id="63"/>
    </w:p>
    <w:p w:rsidR="00293635" w:rsidRPr="00975A62" w:rsidRDefault="002913CE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49431" cy="6496957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1D" w:rsidRPr="00975A62" w:rsidRDefault="00293E1D">
      <w:pPr>
        <w:pStyle w:val="AxureImageParagraph"/>
        <w:rPr>
          <w:rFonts w:asciiTheme="minorHAnsi" w:hAnsiTheme="minorHAnsi" w:cstheme="minorHAnsi"/>
        </w:rPr>
      </w:pPr>
    </w:p>
    <w:p w:rsidR="00293E1D" w:rsidRPr="00975A62" w:rsidRDefault="00293E1D">
      <w:pPr>
        <w:pStyle w:val="AxureImageParagraph"/>
        <w:rPr>
          <w:rFonts w:asciiTheme="minorHAnsi" w:hAnsiTheme="minorHAnsi" w:cstheme="minorHAnsi"/>
        </w:rPr>
      </w:pPr>
    </w:p>
    <w:p w:rsidR="00293E1D" w:rsidRPr="00975A62" w:rsidRDefault="00293E1D">
      <w:pPr>
        <w:pStyle w:val="AxureImageParagraph"/>
        <w:rPr>
          <w:rFonts w:asciiTheme="minorHAnsi" w:hAnsiTheme="minorHAnsi" w:cstheme="minorHAnsi"/>
        </w:rPr>
      </w:pPr>
    </w:p>
    <w:p w:rsidR="00293E1D" w:rsidRPr="00975A62" w:rsidRDefault="00293E1D">
      <w:pPr>
        <w:pStyle w:val="AxureImageParagraph"/>
        <w:rPr>
          <w:rFonts w:asciiTheme="minorHAnsi" w:hAnsiTheme="minorHAnsi" w:cstheme="minorHAnsi"/>
        </w:rPr>
      </w:pPr>
    </w:p>
    <w:p w:rsidR="00293635" w:rsidRPr="008D63C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64" w:name="_Toc372528174"/>
      <w:bookmarkStart w:id="65" w:name="_Toc373250597"/>
      <w:r w:rsidRPr="008D63C2">
        <w:rPr>
          <w:rFonts w:asciiTheme="minorHAnsi" w:hAnsiTheme="minorHAnsi" w:cstheme="minorHAnsi"/>
          <w:sz w:val="24"/>
        </w:rPr>
        <w:lastRenderedPageBreak/>
        <w:t>Widget Table</w:t>
      </w:r>
      <w:bookmarkEnd w:id="64"/>
      <w:bookmarkEnd w:id="6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2234"/>
        <w:gridCol w:w="1143"/>
        <w:gridCol w:w="1115"/>
        <w:gridCol w:w="5240"/>
      </w:tblGrid>
      <w:tr w:rsidR="005507D4" w:rsidRPr="00975A62" w:rsidTr="00D153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1143" w:type="dxa"/>
          </w:tcPr>
          <w:p w:rsidR="005507D4" w:rsidRPr="008D63C2" w:rsidRDefault="00623F7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623F70" w:rsidRPr="008D63C2" w:rsidRDefault="00623F70" w:rsidP="00623F7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623F70" w:rsidRPr="008D63C2" w:rsidRDefault="0097056E" w:rsidP="00623F7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623F70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623F70" w:rsidRPr="008D63C2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5507D4" w:rsidRPr="008D63C2" w:rsidRDefault="00623F70" w:rsidP="00623F7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Home – on click, application should navigate to the Home page </w:t>
            </w:r>
          </w:p>
          <w:p w:rsidR="00623F70" w:rsidRPr="008D63C2" w:rsidRDefault="00623F70" w:rsidP="00623F7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– Static text</w:t>
            </w:r>
          </w:p>
        </w:tc>
      </w:tr>
      <w:tr w:rsidR="005507D4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Flash Hero Image</w:t>
            </w:r>
          </w:p>
        </w:tc>
        <w:tc>
          <w:tcPr>
            <w:tcW w:w="1143" w:type="dxa"/>
          </w:tcPr>
          <w:p w:rsidR="005507D4" w:rsidRPr="008D63C2" w:rsidRDefault="004B52F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115" w:type="dxa"/>
          </w:tcPr>
          <w:p w:rsidR="005507D4" w:rsidRPr="008D63C2" w:rsidRDefault="005F528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</w:t>
            </w:r>
            <w:r w:rsidR="004B52F0" w:rsidRPr="008D63C2">
              <w:rPr>
                <w:rFonts w:asciiTheme="minorHAnsi" w:hAnsiTheme="minorHAnsi" w:cstheme="minorHAnsi"/>
                <w:sz w:val="20"/>
                <w:szCs w:val="20"/>
              </w:rPr>
              <w:t>ategory-flash</w:t>
            </w:r>
            <w:r w:rsidR="00017A67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slot</w:t>
            </w:r>
          </w:p>
        </w:tc>
        <w:tc>
          <w:tcPr>
            <w:tcW w:w="0" w:type="auto"/>
          </w:tcPr>
          <w:p w:rsidR="005507D4" w:rsidRPr="008D63C2" w:rsidRDefault="00D1530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3 flash images should be displayed</w:t>
            </w: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Flash image</w:t>
            </w:r>
            <w:r w:rsidR="00531176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indicator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5311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Indicates which image is displayed</w:t>
            </w:r>
            <w:r w:rsidR="00061416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out of 3</w:t>
            </w:r>
          </w:p>
        </w:tc>
      </w:tr>
      <w:tr w:rsidR="005507D4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Name</w:t>
            </w:r>
          </w:p>
        </w:tc>
        <w:tc>
          <w:tcPr>
            <w:tcW w:w="1143" w:type="dxa"/>
          </w:tcPr>
          <w:p w:rsidR="005507D4" w:rsidRPr="008D63C2" w:rsidRDefault="00E73A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Short Description</w:t>
            </w:r>
          </w:p>
        </w:tc>
        <w:tc>
          <w:tcPr>
            <w:tcW w:w="1143" w:type="dxa"/>
          </w:tcPr>
          <w:p w:rsidR="005507D4" w:rsidRPr="008D63C2" w:rsidRDefault="00E73A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507D4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Sub Category Image</w:t>
            </w:r>
          </w:p>
        </w:tc>
        <w:tc>
          <w:tcPr>
            <w:tcW w:w="1143" w:type="dxa"/>
          </w:tcPr>
          <w:p w:rsidR="005507D4" w:rsidRPr="008D63C2" w:rsidRDefault="00E73A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06141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to respective Sub category landing page</w:t>
            </w:r>
          </w:p>
          <w:p w:rsidR="001D0C44" w:rsidRPr="008D63C2" w:rsidRDefault="001D0C4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Should display 4 Sub categories in a row</w:t>
            </w:r>
          </w:p>
          <w:p w:rsidR="001D0C44" w:rsidRPr="008D63C2" w:rsidRDefault="001D0C4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And can be N no of rows as per configuration</w:t>
            </w: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Sub Category name link</w:t>
            </w:r>
          </w:p>
        </w:tc>
        <w:tc>
          <w:tcPr>
            <w:tcW w:w="1143" w:type="dxa"/>
          </w:tcPr>
          <w:p w:rsidR="005507D4" w:rsidRPr="008D63C2" w:rsidRDefault="00E73A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D0C44" w:rsidRPr="008D63C2" w:rsidRDefault="00061416" w:rsidP="001D0C4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to respective Sub category landing page</w:t>
            </w:r>
            <w:r w:rsidR="001D0C44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:rsidR="001D0C44" w:rsidRPr="008D63C2" w:rsidRDefault="001D0C44" w:rsidP="001D0C4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Should display 4 Sub categories in a row</w:t>
            </w:r>
          </w:p>
          <w:p w:rsidR="005507D4" w:rsidRPr="008D63C2" w:rsidRDefault="001D0C44" w:rsidP="001D0C4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And can be N no of rows as per configuration</w:t>
            </w:r>
          </w:p>
        </w:tc>
      </w:tr>
      <w:tr w:rsidR="005507D4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Left Nav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164577" w:rsidP="001645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Contains Category and Sub category links</w:t>
            </w: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Category Link 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842A7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to the respective category landing page</w:t>
            </w:r>
          </w:p>
          <w:p w:rsidR="00842A74" w:rsidRPr="008D63C2" w:rsidRDefault="00842A74" w:rsidP="0001153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Hover – Respective category link should be</w:t>
            </w:r>
            <w:r w:rsidR="00011535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shaded / grayed out</w:t>
            </w:r>
          </w:p>
        </w:tc>
      </w:tr>
      <w:tr w:rsidR="005507D4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Category Link 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507D4" w:rsidRPr="008D63C2" w:rsidRDefault="007C2B67" w:rsidP="0001153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Selected Category link should </w:t>
            </w:r>
            <w:r w:rsidR="00011535" w:rsidRPr="008D63C2">
              <w:rPr>
                <w:rFonts w:asciiTheme="minorHAnsi" w:hAnsiTheme="minorHAnsi" w:cstheme="minorHAnsi"/>
                <w:sz w:val="20"/>
                <w:szCs w:val="20"/>
              </w:rPr>
              <w:t>underlined</w:t>
            </w:r>
          </w:p>
        </w:tc>
      </w:tr>
      <w:tr w:rsidR="005507D4" w:rsidRPr="00975A62" w:rsidTr="00D1530F">
        <w:tc>
          <w:tcPr>
            <w:tcW w:w="0" w:type="auto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5507D4" w:rsidRPr="008D63C2" w:rsidRDefault="00E72D5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1143" w:type="dxa"/>
          </w:tcPr>
          <w:p w:rsidR="005507D4" w:rsidRPr="008D63C2" w:rsidRDefault="005507D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5507D4" w:rsidRPr="008D63C2" w:rsidRDefault="001A47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</w:t>
            </w:r>
            <w:r w:rsidR="00AB06EA" w:rsidRPr="008D63C2">
              <w:rPr>
                <w:rFonts w:asciiTheme="minorHAnsi" w:hAnsiTheme="minorHAnsi" w:cstheme="minorHAnsi"/>
                <w:sz w:val="20"/>
                <w:szCs w:val="20"/>
              </w:rPr>
              <w:t>ategory</w:t>
            </w: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main</w:t>
            </w:r>
            <w:r w:rsidR="00AB06EA" w:rsidRPr="008D63C2">
              <w:rPr>
                <w:rFonts w:asciiTheme="minorHAnsi" w:hAnsiTheme="minorHAnsi" w:cstheme="minorHAnsi"/>
                <w:sz w:val="20"/>
                <w:szCs w:val="20"/>
              </w:rPr>
              <w:t>-slot</w:t>
            </w:r>
          </w:p>
        </w:tc>
        <w:tc>
          <w:tcPr>
            <w:tcW w:w="0" w:type="auto"/>
          </w:tcPr>
          <w:p w:rsidR="005507D4" w:rsidRPr="008D63C2" w:rsidRDefault="00E72D5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No interaction should take place</w:t>
            </w:r>
            <w:r w:rsidR="003F69B5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– on click nor on hover</w:t>
            </w:r>
          </w:p>
        </w:tc>
      </w:tr>
      <w:tr w:rsidR="00A813F9" w:rsidRPr="00975A62" w:rsidTr="00D15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813F9" w:rsidRPr="008D63C2" w:rsidRDefault="00A813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A813F9" w:rsidRPr="008D63C2" w:rsidRDefault="00A813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Promotional Message</w:t>
            </w:r>
          </w:p>
        </w:tc>
        <w:tc>
          <w:tcPr>
            <w:tcW w:w="1143" w:type="dxa"/>
          </w:tcPr>
          <w:p w:rsidR="00A813F9" w:rsidRPr="008D63C2" w:rsidRDefault="00A813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15" w:type="dxa"/>
          </w:tcPr>
          <w:p w:rsidR="00A813F9" w:rsidRPr="008D63C2" w:rsidRDefault="00A813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813F9" w:rsidRPr="008D63C2" w:rsidRDefault="0084691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Static image</w:t>
            </w:r>
          </w:p>
        </w:tc>
      </w:tr>
    </w:tbl>
    <w:p w:rsidR="001D0C44" w:rsidRPr="00975A62" w:rsidRDefault="001D0C44" w:rsidP="001D0C44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32"/>
          <w:szCs w:val="32"/>
        </w:rPr>
      </w:pPr>
    </w:p>
    <w:p w:rsidR="00293635" w:rsidRPr="008D63C2" w:rsidRDefault="0004555F" w:rsidP="00FD66A0">
      <w:pPr>
        <w:pStyle w:val="AxureHeading2"/>
        <w:rPr>
          <w:rFonts w:asciiTheme="minorHAnsi" w:hAnsiTheme="minorHAnsi" w:cstheme="minorHAnsi"/>
          <w:sz w:val="32"/>
          <w:szCs w:val="32"/>
        </w:rPr>
      </w:pPr>
      <w:r w:rsidRPr="00975A62">
        <w:br w:type="page"/>
      </w:r>
      <w:bookmarkStart w:id="66" w:name="_Toc373250598"/>
      <w:bookmarkStart w:id="67" w:name="_Toc372528175"/>
      <w:r w:rsidRPr="008D63C2">
        <w:rPr>
          <w:rFonts w:asciiTheme="minorHAnsi" w:hAnsiTheme="minorHAnsi" w:cstheme="minorHAnsi"/>
          <w:sz w:val="32"/>
          <w:szCs w:val="32"/>
        </w:rPr>
        <w:lastRenderedPageBreak/>
        <w:t>Sub Category Landing Page</w:t>
      </w:r>
      <w:bookmarkEnd w:id="66"/>
      <w:r w:rsidR="00CB10EA" w:rsidRPr="008D63C2">
        <w:rPr>
          <w:rFonts w:asciiTheme="minorHAnsi" w:hAnsiTheme="minorHAnsi" w:cstheme="minorHAnsi"/>
          <w:sz w:val="32"/>
          <w:szCs w:val="32"/>
        </w:rPr>
        <w:t xml:space="preserve"> </w:t>
      </w:r>
      <w:bookmarkEnd w:id="67"/>
    </w:p>
    <w:p w:rsidR="00293635" w:rsidRPr="008D63C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68" w:name="_Toc372528176"/>
      <w:bookmarkStart w:id="69" w:name="_Toc373250599"/>
      <w:r w:rsidRPr="008D63C2">
        <w:rPr>
          <w:rFonts w:asciiTheme="minorHAnsi" w:hAnsiTheme="minorHAnsi" w:cstheme="minorHAnsi"/>
          <w:sz w:val="24"/>
        </w:rPr>
        <w:t>User Interface</w:t>
      </w:r>
      <w:bookmarkEnd w:id="68"/>
      <w:bookmarkEnd w:id="69"/>
    </w:p>
    <w:p w:rsidR="00293635" w:rsidRPr="00975A62" w:rsidRDefault="00AE0F67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877481" cy="73162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ubC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8D63C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70" w:name="_Toc372528177"/>
      <w:bookmarkStart w:id="71" w:name="_Toc373250600"/>
      <w:r w:rsidRPr="008D63C2">
        <w:rPr>
          <w:rFonts w:asciiTheme="minorHAnsi" w:hAnsiTheme="minorHAnsi" w:cstheme="minorHAnsi"/>
          <w:sz w:val="24"/>
        </w:rPr>
        <w:lastRenderedPageBreak/>
        <w:t>Widget Table</w:t>
      </w:r>
      <w:bookmarkEnd w:id="70"/>
      <w:bookmarkEnd w:id="71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323"/>
        <w:gridCol w:w="2447"/>
        <w:gridCol w:w="907"/>
        <w:gridCol w:w="1098"/>
        <w:gridCol w:w="5015"/>
      </w:tblGrid>
      <w:tr w:rsidR="00B1099E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B676C2" w:rsidRPr="008D63C2" w:rsidRDefault="00B676C2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B676C2" w:rsidRPr="008D63C2" w:rsidRDefault="00B676C2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B676C2" w:rsidRPr="008D63C2" w:rsidRDefault="00B676C2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0" w:type="auto"/>
          </w:tcPr>
          <w:p w:rsidR="00B676C2" w:rsidRPr="008D63C2" w:rsidRDefault="00B676C2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B676C2" w:rsidRPr="008D63C2" w:rsidRDefault="00B676C2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8D63C2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B1099E" w:rsidRPr="008D63C2" w:rsidTr="00293635"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 w:rsidP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B676C2" w:rsidRPr="008D63C2" w:rsidRDefault="009838E5" w:rsidP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B676C2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B676C2" w:rsidRPr="008D63C2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B676C2" w:rsidRPr="008D63C2" w:rsidRDefault="00B676C2" w:rsidP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Home – On click, application should navigate to the Home page </w:t>
            </w:r>
          </w:p>
          <w:p w:rsidR="00B676C2" w:rsidRPr="008D63C2" w:rsidRDefault="00B676C2" w:rsidP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Category – On click, application should navigate to the respective category landing page </w:t>
            </w:r>
          </w:p>
          <w:p w:rsidR="00B676C2" w:rsidRPr="008D63C2" w:rsidRDefault="00B676C2" w:rsidP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Sub Category – Static text </w:t>
            </w:r>
          </w:p>
        </w:tc>
      </w:tr>
      <w:tr w:rsidR="00B1099E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Name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1099E" w:rsidRPr="008D63C2" w:rsidTr="00293635"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Category Short Description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1099E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Hero Image 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1099E" w:rsidRPr="008D63C2" w:rsidTr="00293635"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5</w:t>
            </w:r>
            <w:r w:rsidR="004466F0"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, 6, 7, 8, 19 &amp; 20</w:t>
            </w:r>
          </w:p>
        </w:tc>
        <w:tc>
          <w:tcPr>
            <w:tcW w:w="0" w:type="auto"/>
          </w:tcPr>
          <w:p w:rsidR="00B676C2" w:rsidRPr="008D63C2" w:rsidRDefault="00FF5A2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Refine Search </w:t>
            </w: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B676C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676C2" w:rsidRPr="008D63C2" w:rsidRDefault="0047110C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Search refinements – Categories, Color, Price and Brand</w:t>
            </w:r>
          </w:p>
          <w:p w:rsidR="004466F0" w:rsidRPr="008D63C2" w:rsidRDefault="004466F0" w:rsidP="004466F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respective category page should be displayed</w:t>
            </w:r>
          </w:p>
          <w:p w:rsidR="004466F0" w:rsidRPr="008D63C2" w:rsidRDefault="004466F0" w:rsidP="004466F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Hover – Category or Sub category link should be grayed out</w:t>
            </w:r>
          </w:p>
          <w:p w:rsidR="004466F0" w:rsidRPr="008D63C2" w:rsidRDefault="004466F0" w:rsidP="004466F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Selection - Category or Sub category link should be underlined</w:t>
            </w:r>
          </w:p>
        </w:tc>
      </w:tr>
      <w:tr w:rsidR="00CA022B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CA022B" w:rsidRPr="008D63C2" w:rsidRDefault="00CA022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Results</w:t>
            </w: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Displays dynamic results “Showing xx-xx out of xx products”</w:t>
            </w:r>
          </w:p>
        </w:tc>
      </w:tr>
      <w:tr w:rsidR="00CA022B" w:rsidRPr="008D63C2" w:rsidTr="00293635">
        <w:tc>
          <w:tcPr>
            <w:tcW w:w="0" w:type="auto"/>
          </w:tcPr>
          <w:p w:rsidR="00CA022B" w:rsidRPr="008D63C2" w:rsidRDefault="00962B5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CA022B" w:rsidRPr="008D63C2" w:rsidRDefault="00962B56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Sort By</w:t>
            </w: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A022B" w:rsidRPr="008D63C2" w:rsidRDefault="00CA022B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A022B" w:rsidRPr="008D63C2" w:rsidRDefault="00962B56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Values to be displayed as configured in BM</w:t>
            </w:r>
          </w:p>
        </w:tc>
      </w:tr>
      <w:tr w:rsidR="00E47F8F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47F8F" w:rsidRPr="008D63C2" w:rsidRDefault="00E47F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On click – Navigates respective product detail page </w:t>
            </w:r>
          </w:p>
        </w:tc>
      </w:tr>
      <w:tr w:rsidR="00E47F8F" w:rsidRPr="008D63C2" w:rsidTr="00293635">
        <w:tc>
          <w:tcPr>
            <w:tcW w:w="0" w:type="auto"/>
          </w:tcPr>
          <w:p w:rsidR="00E47F8F" w:rsidRPr="008D63C2" w:rsidRDefault="00E47F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Product Name 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On click – Navigates respective product detail page</w:t>
            </w:r>
          </w:p>
        </w:tc>
      </w:tr>
      <w:tr w:rsidR="00E47F8F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47F8F" w:rsidRPr="008D63C2" w:rsidRDefault="00E47F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Product Price 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Displays ‘List’ price and Sale price if configured</w:t>
            </w:r>
          </w:p>
        </w:tc>
      </w:tr>
      <w:tr w:rsidR="00E47F8F" w:rsidRPr="008D63C2" w:rsidTr="00293635">
        <w:tc>
          <w:tcPr>
            <w:tcW w:w="0" w:type="auto"/>
          </w:tcPr>
          <w:p w:rsidR="00E47F8F" w:rsidRPr="008D63C2" w:rsidRDefault="00E47F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Product detail 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47F8F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47F8F" w:rsidRPr="008D63C2" w:rsidRDefault="00E47F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E47F8F" w:rsidRPr="008D63C2" w:rsidRDefault="00070F54" w:rsidP="00A23719">
            <w:pPr>
              <w:pStyle w:val="AxureTableNormalText"/>
              <w:spacing w:before="240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Promotional / Inventory message </w:t>
            </w:r>
            <w:r w:rsidR="00E47F8F"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Message </w:t>
            </w: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47F8F" w:rsidRPr="008D63C2" w:rsidRDefault="00E47F8F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Promotional / Inventory message placeholder</w:t>
            </w:r>
          </w:p>
        </w:tc>
      </w:tr>
      <w:tr w:rsidR="00727701" w:rsidRPr="008D63C2" w:rsidTr="00293635"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Pagination</w:t>
            </w: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 xml:space="preserve">12 products per page, if more display in next page. </w:t>
            </w:r>
          </w:p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Contains buttons ‘Previous’ – navigates to the previous page and ‘Next’ – Navigates to the next page</w:t>
            </w:r>
          </w:p>
        </w:tc>
      </w:tr>
      <w:tr w:rsidR="00727701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Product Image 2</w:t>
            </w: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Have to configure 2 images for the product </w:t>
            </w:r>
          </w:p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Without hover – first image should be displayed </w:t>
            </w:r>
          </w:p>
          <w:p w:rsidR="00727701" w:rsidRPr="008D63C2" w:rsidRDefault="00727701" w:rsidP="00EF675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On hover – second image should be displayed </w:t>
            </w:r>
          </w:p>
        </w:tc>
      </w:tr>
      <w:tr w:rsidR="00727701" w:rsidRPr="008D63C2" w:rsidTr="00293635"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Tag </w:t>
            </w:r>
            <w:r w:rsid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–</w:t>
            </w: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New</w:t>
            </w:r>
            <w:r w:rsidR="002156B0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/ Fav / Online only</w:t>
            </w:r>
          </w:p>
        </w:tc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27701" w:rsidRPr="008D63C2" w:rsidRDefault="00727701" w:rsidP="00C604E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Attribute to be selected in BM</w:t>
            </w:r>
          </w:p>
        </w:tc>
      </w:tr>
      <w:tr w:rsidR="00955702" w:rsidRPr="008D63C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55702" w:rsidRPr="008D63C2" w:rsidRDefault="0095570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955702" w:rsidRPr="008D63C2" w:rsidRDefault="0095570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Grid View</w:t>
            </w:r>
          </w:p>
        </w:tc>
        <w:tc>
          <w:tcPr>
            <w:tcW w:w="0" w:type="auto"/>
          </w:tcPr>
          <w:p w:rsidR="00955702" w:rsidRPr="008D63C2" w:rsidRDefault="0095570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955702" w:rsidRPr="008D63C2" w:rsidRDefault="0095570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A4EEB" w:rsidRPr="008D63C2" w:rsidRDefault="009D199C" w:rsidP="00A12031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Click, in the product tile don’t display colors</w:t>
            </w:r>
          </w:p>
        </w:tc>
      </w:tr>
    </w:tbl>
    <w:p w:rsidR="00D47BFB" w:rsidRDefault="00D47BFB" w:rsidP="00E200B7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  <w:bookmarkStart w:id="72" w:name="_Toc373250601"/>
    </w:p>
    <w:p w:rsidR="00D47BFB" w:rsidRDefault="00D47BFB" w:rsidP="00E200B7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</w:p>
    <w:p w:rsidR="00D47BFB" w:rsidRDefault="00D47BFB" w:rsidP="00E200B7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</w:p>
    <w:p w:rsidR="00E200B7" w:rsidRPr="008D63C2" w:rsidRDefault="00E200B7" w:rsidP="00E200B7">
      <w:pPr>
        <w:pStyle w:val="AxureHeading1"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  <w:r w:rsidRPr="008D63C2">
        <w:rPr>
          <w:rFonts w:asciiTheme="minorHAnsi" w:hAnsiTheme="minorHAnsi" w:cstheme="minorHAnsi"/>
          <w:sz w:val="20"/>
          <w:szCs w:val="20"/>
        </w:rPr>
        <w:lastRenderedPageBreak/>
        <w:t>1.7.3</w:t>
      </w:r>
      <w:r w:rsidRPr="008D63C2">
        <w:rPr>
          <w:rFonts w:asciiTheme="minorHAnsi" w:hAnsiTheme="minorHAnsi" w:cstheme="minorHAnsi"/>
          <w:sz w:val="24"/>
        </w:rPr>
        <w:t>. Developer Notes</w:t>
      </w:r>
      <w:bookmarkEnd w:id="72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130"/>
        <w:gridCol w:w="1432"/>
        <w:gridCol w:w="8218"/>
      </w:tblGrid>
      <w:tr w:rsidR="00E200B7" w:rsidRPr="008D63C2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200B7" w:rsidRPr="00FF3986" w:rsidRDefault="00E200B7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FF3986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E200B7" w:rsidRPr="00FF3986" w:rsidRDefault="00E200B7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4"/>
              </w:rPr>
            </w:pPr>
            <w:r w:rsidRPr="00FF3986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E200B7" w:rsidRPr="00FF3986" w:rsidRDefault="00E200B7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4"/>
              </w:rPr>
            </w:pPr>
            <w:r w:rsidRPr="00FF3986">
              <w:rPr>
                <w:rFonts w:asciiTheme="minorHAnsi" w:hAnsiTheme="minorHAnsi" w:cstheme="minorHAnsi"/>
                <w:b/>
                <w:sz w:val="24"/>
              </w:rPr>
              <w:t>Additional Info</w:t>
            </w:r>
          </w:p>
        </w:tc>
      </w:tr>
      <w:tr w:rsidR="002F7A47" w:rsidRPr="008D63C2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F7A47" w:rsidRPr="008D63C2" w:rsidRDefault="002F7A47" w:rsidP="002F7A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2F7A47" w:rsidRPr="008D63C2" w:rsidRDefault="002F7A47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Inventory status</w:t>
            </w:r>
          </w:p>
        </w:tc>
        <w:tc>
          <w:tcPr>
            <w:tcW w:w="0" w:type="auto"/>
          </w:tcPr>
          <w:p w:rsidR="00740EAD" w:rsidRPr="008D63C2" w:rsidRDefault="00740EAD" w:rsidP="00740EAD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In Stock – No message displays on the site.</w:t>
            </w:r>
          </w:p>
          <w:p w:rsidR="00740EAD" w:rsidRPr="008D63C2" w:rsidRDefault="00740EAD" w:rsidP="00740EAD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Out of Stock – Display “Out of Stock” and hide “Add to Cart” if inventory status = out of stock and available date is null.</w:t>
            </w:r>
          </w:p>
          <w:p w:rsidR="002F7A47" w:rsidRPr="008D63C2" w:rsidRDefault="00740EAD" w:rsidP="00740EAD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8D63C2">
              <w:rPr>
                <w:rFonts w:asciiTheme="minorHAnsi" w:hAnsiTheme="minorHAnsi" w:cstheme="minorHAnsi"/>
                <w:sz w:val="20"/>
                <w:szCs w:val="20"/>
              </w:rPr>
              <w:t>Back order – Display item ship date/message if inventory status = out of stock and available date is future date.</w:t>
            </w:r>
          </w:p>
        </w:tc>
      </w:tr>
    </w:tbl>
    <w:p w:rsidR="00B909EE" w:rsidRPr="00294792" w:rsidRDefault="0004555F" w:rsidP="00294792">
      <w:pPr>
        <w:pStyle w:val="AxureHeading2"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73" w:name="_Toc373250602"/>
      <w:r w:rsidR="00B909EE" w:rsidRPr="00294792">
        <w:rPr>
          <w:rFonts w:asciiTheme="minorHAnsi" w:hAnsiTheme="minorHAnsi" w:cstheme="minorHAnsi"/>
          <w:sz w:val="32"/>
          <w:szCs w:val="32"/>
        </w:rPr>
        <w:lastRenderedPageBreak/>
        <w:t>Search Result page</w:t>
      </w:r>
      <w:bookmarkEnd w:id="73"/>
    </w:p>
    <w:p w:rsidR="00E548DC" w:rsidRPr="00294792" w:rsidRDefault="00B909EE" w:rsidP="00E548DC">
      <w:pPr>
        <w:pStyle w:val="AxureHeading3"/>
        <w:keepNext/>
        <w:tabs>
          <w:tab w:val="clear" w:pos="2430"/>
          <w:tab w:val="num" w:pos="1440"/>
        </w:tabs>
        <w:ind w:left="0"/>
        <w:rPr>
          <w:rFonts w:asciiTheme="minorHAnsi" w:hAnsiTheme="minorHAnsi" w:cstheme="minorHAnsi"/>
          <w:sz w:val="24"/>
        </w:rPr>
      </w:pPr>
      <w:bookmarkStart w:id="74" w:name="_Toc373250603"/>
      <w:r w:rsidRPr="00294792">
        <w:rPr>
          <w:rFonts w:asciiTheme="minorHAnsi" w:hAnsiTheme="minorHAnsi" w:cstheme="minorHAnsi"/>
          <w:sz w:val="24"/>
        </w:rPr>
        <w:lastRenderedPageBreak/>
        <w:t>User Interface</w:t>
      </w:r>
      <w:bookmarkEnd w:id="74"/>
    </w:p>
    <w:p w:rsidR="00B909EE" w:rsidRDefault="00585779" w:rsidP="00E548DC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36"/>
          <w:szCs w:val="36"/>
        </w:rPr>
      </w:pPr>
      <w:bookmarkStart w:id="75" w:name="_Toc372528181"/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>
            <wp:extent cx="68580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R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148"/>
        <w:gridCol w:w="1159"/>
        <w:gridCol w:w="1348"/>
        <w:gridCol w:w="5293"/>
      </w:tblGrid>
      <w:tr w:rsidR="000C7B66" w:rsidRPr="00DF3263" w:rsidTr="00E11A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C7B66" w:rsidRPr="00294792" w:rsidRDefault="000C7B66" w:rsidP="00E11A76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94792">
              <w:rPr>
                <w:rFonts w:asciiTheme="minorHAnsi" w:hAnsiTheme="minorHAnsi" w:cstheme="minorHAnsi"/>
                <w:b/>
                <w:sz w:val="24"/>
              </w:rPr>
              <w:lastRenderedPageBreak/>
              <w:t>Footnote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9479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94792">
              <w:rPr>
                <w:rFonts w:asciiTheme="minorHAnsi" w:hAnsiTheme="minorHAnsi" w:cstheme="minorHAnsi"/>
                <w:b/>
                <w:sz w:val="24"/>
              </w:rPr>
              <w:t>Field Type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9479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94792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0C7B66" w:rsidRPr="00DF3263" w:rsidTr="00E11A76">
        <w:tc>
          <w:tcPr>
            <w:tcW w:w="0" w:type="auto"/>
          </w:tcPr>
          <w:p w:rsidR="000C7B66" w:rsidRPr="00294792" w:rsidRDefault="000C7B66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9479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94792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C7B66" w:rsidRPr="00294792" w:rsidRDefault="000C7B66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B59FD" w:rsidRPr="00294792" w:rsidRDefault="009B59FD" w:rsidP="009B59F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94792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9B59FD" w:rsidRPr="00294792" w:rsidRDefault="00892F04" w:rsidP="009B59F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9B59FD" w:rsidRPr="00294792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9B59FD" w:rsidRPr="00294792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9B59FD" w:rsidRPr="00294792" w:rsidRDefault="009B59FD" w:rsidP="009B59F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94792">
              <w:rPr>
                <w:rFonts w:asciiTheme="minorHAnsi" w:hAnsiTheme="minorHAnsi" w:cstheme="minorHAnsi"/>
                <w:sz w:val="20"/>
                <w:szCs w:val="20"/>
              </w:rPr>
              <w:t xml:space="preserve">Home – On click, application should navigate to the Home page </w:t>
            </w:r>
          </w:p>
          <w:p w:rsidR="000C7B66" w:rsidRPr="00294792" w:rsidRDefault="009B59FD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94792">
              <w:rPr>
                <w:rFonts w:asciiTheme="minorHAnsi" w:hAnsiTheme="minorHAnsi" w:cstheme="minorHAnsi"/>
                <w:sz w:val="20"/>
                <w:szCs w:val="20"/>
              </w:rPr>
              <w:t>Keyword – Static text</w:t>
            </w:r>
          </w:p>
        </w:tc>
      </w:tr>
    </w:tbl>
    <w:p w:rsidR="00E548DC" w:rsidRDefault="00E36809" w:rsidP="00E548DC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  <w:bookmarkStart w:id="76" w:name="_Toc373250605"/>
      <w:r w:rsidRPr="004262CE">
        <w:rPr>
          <w:rFonts w:asciiTheme="minorHAnsi" w:hAnsiTheme="minorHAnsi" w:cstheme="minorHAnsi"/>
          <w:sz w:val="20"/>
          <w:szCs w:val="20"/>
        </w:rPr>
        <w:t>Note: 1. Annotation same as Sub Category landing page</w:t>
      </w:r>
      <w:bookmarkEnd w:id="76"/>
    </w:p>
    <w:p w:rsidR="00903FEC" w:rsidRPr="004262CE" w:rsidRDefault="00903FEC" w:rsidP="00E548DC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20"/>
          <w:szCs w:val="20"/>
        </w:rPr>
      </w:pPr>
    </w:p>
    <w:p w:rsidR="00E36809" w:rsidRPr="00294792" w:rsidRDefault="00E36809" w:rsidP="00294792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77" w:name="_Toc373250606"/>
      <w:r w:rsidRPr="00294792">
        <w:rPr>
          <w:rFonts w:asciiTheme="minorHAnsi" w:hAnsiTheme="minorHAnsi" w:cstheme="minorHAnsi"/>
          <w:sz w:val="32"/>
          <w:szCs w:val="32"/>
        </w:rPr>
        <w:t>No Search Results page – Retain same as SG</w:t>
      </w:r>
      <w:bookmarkEnd w:id="77"/>
    </w:p>
    <w:p w:rsidR="00293635" w:rsidRPr="00447516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78" w:name="_Toc373250607"/>
      <w:r w:rsidRPr="00447516">
        <w:rPr>
          <w:rFonts w:asciiTheme="minorHAnsi" w:hAnsiTheme="minorHAnsi" w:cstheme="minorHAnsi"/>
          <w:sz w:val="32"/>
          <w:szCs w:val="32"/>
        </w:rPr>
        <w:lastRenderedPageBreak/>
        <w:t>Product Detail Page</w:t>
      </w:r>
      <w:bookmarkEnd w:id="75"/>
      <w:bookmarkEnd w:id="78"/>
    </w:p>
    <w:p w:rsidR="00293635" w:rsidRPr="00447516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79" w:name="_Toc372528182"/>
      <w:bookmarkStart w:id="80" w:name="_Toc373250608"/>
      <w:r w:rsidRPr="00447516">
        <w:rPr>
          <w:rFonts w:asciiTheme="minorHAnsi" w:hAnsiTheme="minorHAnsi" w:cstheme="minorHAnsi"/>
          <w:sz w:val="24"/>
        </w:rPr>
        <w:t>User Interface</w:t>
      </w:r>
      <w:bookmarkEnd w:id="79"/>
      <w:bookmarkEnd w:id="80"/>
    </w:p>
    <w:p w:rsidR="00293635" w:rsidRPr="00975A62" w:rsidRDefault="004B44A9">
      <w:pPr>
        <w:pStyle w:val="AxureImageParagrap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55EEE57" wp14:editId="65EA6BF3">
            <wp:extent cx="6019800" cy="73152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447516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81" w:name="_Toc372528183"/>
      <w:bookmarkStart w:id="82" w:name="_Toc373250609"/>
      <w:r w:rsidRPr="00447516">
        <w:rPr>
          <w:rFonts w:asciiTheme="minorHAnsi" w:hAnsiTheme="minorHAnsi" w:cstheme="minorHAnsi"/>
          <w:sz w:val="24"/>
        </w:rPr>
        <w:lastRenderedPageBreak/>
        <w:t>Widget Table</w:t>
      </w:r>
      <w:bookmarkEnd w:id="81"/>
      <w:bookmarkEnd w:id="8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63"/>
        <w:gridCol w:w="2166"/>
        <w:gridCol w:w="1065"/>
        <w:gridCol w:w="967"/>
        <w:gridCol w:w="5529"/>
      </w:tblGrid>
      <w:tr w:rsidR="00EB29C7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431B11" w:rsidRPr="00447516" w:rsidRDefault="00431B11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447516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431B11" w:rsidRPr="00447516" w:rsidRDefault="00431B11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447516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431B11" w:rsidRPr="00447516" w:rsidRDefault="00431B11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447516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431B11" w:rsidRPr="00447516" w:rsidRDefault="00431B11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447516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431B11" w:rsidRPr="00447516" w:rsidRDefault="00431B11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447516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EB29C7" w:rsidRPr="00975A62" w:rsidTr="00293635"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431B11" w:rsidRPr="00447516" w:rsidRDefault="008E6A1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Product </w:t>
            </w:r>
            <w:r w:rsidR="00431B11" w:rsidRPr="00447516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431B11" w:rsidRPr="00447516" w:rsidRDefault="001F055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B29C7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431B11" w:rsidRPr="00447516" w:rsidRDefault="001F055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31B11" w:rsidRPr="00447516" w:rsidRDefault="003E21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Product detail page should be closed and should navigate back to Previous page</w:t>
            </w:r>
            <w:r w:rsidR="00CA6365"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 from where </w:t>
            </w:r>
            <w:r w:rsidR="008925D3" w:rsidRPr="00447516">
              <w:rPr>
                <w:rFonts w:asciiTheme="minorHAnsi" w:hAnsiTheme="minorHAnsi" w:cstheme="minorHAnsi"/>
                <w:sz w:val="20"/>
                <w:szCs w:val="20"/>
              </w:rPr>
              <w:t>D</w:t>
            </w:r>
            <w:r w:rsidR="00CA6365" w:rsidRPr="00447516">
              <w:rPr>
                <w:rFonts w:asciiTheme="minorHAnsi" w:hAnsiTheme="minorHAnsi" w:cstheme="minorHAnsi"/>
                <w:sz w:val="20"/>
                <w:szCs w:val="20"/>
              </w:rPr>
              <w:t>etail</w:t>
            </w:r>
            <w:r w:rsidR="008925D3"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 page was navigate to</w:t>
            </w: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 (Category drop down / Sub Category / Search Results page )</w:t>
            </w:r>
          </w:p>
        </w:tc>
      </w:tr>
      <w:tr w:rsidR="00EB29C7" w:rsidRPr="00975A62" w:rsidTr="00293635"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Alternate Image 1</w:t>
            </w:r>
          </w:p>
        </w:tc>
        <w:tc>
          <w:tcPr>
            <w:tcW w:w="0" w:type="auto"/>
          </w:tcPr>
          <w:p w:rsidR="00431B11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431B11" w:rsidRPr="00447516" w:rsidRDefault="00431B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31B11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 – should display product large image</w:t>
            </w:r>
          </w:p>
        </w:tc>
      </w:tr>
      <w:tr w:rsidR="00EB29C7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Alternate Image 2</w:t>
            </w: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 – should display product large image</w:t>
            </w:r>
          </w:p>
          <w:p w:rsidR="00610925" w:rsidRPr="00447516" w:rsidRDefault="00610925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If the image is not configured, then the space should be left blank</w:t>
            </w:r>
          </w:p>
        </w:tc>
      </w:tr>
      <w:tr w:rsidR="00EB29C7" w:rsidRPr="00975A62" w:rsidTr="00293635"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Alternate Image 3</w:t>
            </w: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25D3" w:rsidRPr="00447516" w:rsidRDefault="008925D3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 – should display product large image</w:t>
            </w:r>
          </w:p>
        </w:tc>
      </w:tr>
      <w:tr w:rsidR="00EB29C7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25D3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Hero Image </w:t>
            </w:r>
          </w:p>
        </w:tc>
        <w:tc>
          <w:tcPr>
            <w:tcW w:w="0" w:type="auto"/>
          </w:tcPr>
          <w:p w:rsidR="008925D3" w:rsidRPr="00447516" w:rsidRDefault="00480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B29C7" w:rsidRPr="00975A62" w:rsidTr="00293635">
        <w:tc>
          <w:tcPr>
            <w:tcW w:w="0" w:type="auto"/>
          </w:tcPr>
          <w:p w:rsidR="008925D3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Zoom Functionality </w:t>
            </w: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25D3" w:rsidRPr="00447516" w:rsidRDefault="008925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25D3" w:rsidRPr="00447516" w:rsidRDefault="000672A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Click, Hero image should be zoomed.</w:t>
            </w:r>
          </w:p>
          <w:p w:rsidR="000672A9" w:rsidRPr="00447516" w:rsidRDefault="000672A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Only the main image should be zoomed not the alternate images</w:t>
            </w:r>
          </w:p>
        </w:tc>
      </w:tr>
      <w:tr w:rsidR="004262CE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262CE" w:rsidRPr="00447516" w:rsidRDefault="004262CE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Long Description</w:t>
            </w:r>
          </w:p>
        </w:tc>
        <w:tc>
          <w:tcPr>
            <w:tcW w:w="0" w:type="auto"/>
          </w:tcPr>
          <w:p w:rsidR="004262CE" w:rsidRPr="00447516" w:rsidRDefault="004262CE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Object Attribute</w:t>
            </w:r>
          </w:p>
        </w:tc>
        <w:tc>
          <w:tcPr>
            <w:tcW w:w="0" w:type="auto"/>
          </w:tcPr>
          <w:p w:rsidR="004262CE" w:rsidRPr="00447516" w:rsidRDefault="004262CE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262CE" w:rsidRPr="00975A62" w:rsidTr="00293635"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Product Code</w:t>
            </w:r>
          </w:p>
        </w:tc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262CE" w:rsidRPr="00447516" w:rsidRDefault="004262C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Unique product id</w:t>
            </w:r>
          </w:p>
        </w:tc>
      </w:tr>
      <w:tr w:rsidR="001B2579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B2579" w:rsidRPr="00447516" w:rsidRDefault="0059489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1B2579" w:rsidRPr="00447516" w:rsidRDefault="0059489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Price</w:t>
            </w:r>
          </w:p>
        </w:tc>
        <w:tc>
          <w:tcPr>
            <w:tcW w:w="0" w:type="auto"/>
          </w:tcPr>
          <w:p w:rsidR="001B2579" w:rsidRPr="00447516" w:rsidRDefault="001B257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B2579" w:rsidRPr="00447516" w:rsidRDefault="001B257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B2579" w:rsidRPr="00447516" w:rsidRDefault="001B257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9489F" w:rsidRPr="00975A62" w:rsidTr="00293635">
        <w:tc>
          <w:tcPr>
            <w:tcW w:w="0" w:type="auto"/>
          </w:tcPr>
          <w:p w:rsidR="0059489F" w:rsidRPr="00447516" w:rsidRDefault="0059489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10 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Color name should be displayed when selected as well as when Hovered</w:t>
            </w:r>
          </w:p>
        </w:tc>
      </w:tr>
      <w:tr w:rsidR="0059489F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9489F" w:rsidRPr="00447516" w:rsidRDefault="0059489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Color Swatches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User should have the option to select from the swatches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Swatches should be highlighted on selection</w:t>
            </w:r>
          </w:p>
        </w:tc>
      </w:tr>
      <w:tr w:rsidR="0059489F" w:rsidRPr="00975A62" w:rsidTr="00293635">
        <w:tc>
          <w:tcPr>
            <w:tcW w:w="0" w:type="auto"/>
          </w:tcPr>
          <w:p w:rsidR="0059489F" w:rsidRPr="00447516" w:rsidRDefault="0059489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Size Guide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size-guide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Refer 1.10.1 User Interface</w:t>
            </w:r>
          </w:p>
        </w:tc>
      </w:tr>
      <w:tr w:rsidR="0059489F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59489F" w:rsidRPr="00447516" w:rsidRDefault="0059489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lastRenderedPageBreak/>
              <w:t>13, 24 &amp; 25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Add to bag button 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1. Sku attributes (color n size) should be selected / highlighted on page load, if set default in BM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- Add to Bag button should be enabled (No text message should be displayed on hovered)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2. Sku attribute (color n size) should not be selected / highlighted on page load, if not set default in BM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- Add to Cart button should be disabled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- 'Select Size and Color' message should be displayed on hovering Add to bag button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- On selection, attributes should be highlighted and Add to Bag button should be enabled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3. In any one Sku attribute is set default in BM, that respective option should be selected / highlighted and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 - Add to Cart button should be disabled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 - 'Select Size / Color' message should be displayed on hovering Add to bag button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 - On selection, attributes should be highlighted and Add to Bag button should be enabled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4. Swatches should be greyed out, if 'Not Available', tool tip message should be displayed </w:t>
            </w:r>
          </w:p>
          <w:p w:rsidR="0059489F" w:rsidRPr="00447516" w:rsidRDefault="0059489F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- Color not available </w:t>
            </w:r>
          </w:p>
          <w:p w:rsidR="00B06128" w:rsidRDefault="0059489F" w:rsidP="00B06128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- Size not available </w:t>
            </w:r>
          </w:p>
          <w:p w:rsidR="0059489F" w:rsidRPr="00447516" w:rsidRDefault="0059489F" w:rsidP="00B0612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Click, If the product is personalized, then Personalization overlay should be displayed</w:t>
            </w:r>
          </w:p>
        </w:tc>
      </w:tr>
      <w:tr w:rsidR="00D237C7" w:rsidRPr="00975A62" w:rsidTr="00293635">
        <w:tc>
          <w:tcPr>
            <w:tcW w:w="0" w:type="auto"/>
          </w:tcPr>
          <w:p w:rsidR="00D237C7" w:rsidRPr="00447516" w:rsidRDefault="00D237C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Add to Wish list link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selection of the Size, Color and quantity, Add to Wish list link should be enabled.</w:t>
            </w:r>
          </w:p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Product should be added to the Wish list</w:t>
            </w:r>
          </w:p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Max of 3 products can be added to the Wish list page </w:t>
            </w:r>
          </w:p>
        </w:tc>
      </w:tr>
      <w:tr w:rsidR="00F81AF1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237C7" w:rsidRPr="00447516" w:rsidRDefault="00D237C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Send to Friend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237C7" w:rsidRPr="00447516" w:rsidRDefault="00D237C7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Send to Friend overlay should be displayed </w:t>
            </w:r>
          </w:p>
        </w:tc>
      </w:tr>
      <w:tr w:rsidR="008A2F73" w:rsidRPr="00975A62" w:rsidTr="00293635">
        <w:tc>
          <w:tcPr>
            <w:tcW w:w="0" w:type="auto"/>
          </w:tcPr>
          <w:p w:rsidR="008A2F73" w:rsidRPr="00447516" w:rsidRDefault="008A2F7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Recommendations –You May Also Like 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Max of 4 recommended products should be displayed for a product</w:t>
            </w:r>
          </w:p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 – Application should navigate to respective product detail page</w:t>
            </w:r>
          </w:p>
        </w:tc>
      </w:tr>
      <w:tr w:rsidR="00F81AF1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A2F73" w:rsidRPr="00447516" w:rsidRDefault="008A2F7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Product Image 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On hover of the image, product name should be displayed </w:t>
            </w:r>
          </w:p>
        </w:tc>
      </w:tr>
      <w:tr w:rsidR="00F81AF1" w:rsidRPr="00975A62" w:rsidTr="00293635">
        <w:tc>
          <w:tcPr>
            <w:tcW w:w="0" w:type="auto"/>
          </w:tcPr>
          <w:p w:rsidR="008A2F73" w:rsidRPr="00447516" w:rsidRDefault="008A2F7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On click. Respective product detail page should be displayed</w:t>
            </w:r>
          </w:p>
        </w:tc>
      </w:tr>
      <w:tr w:rsidR="00F81AF1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A2F73" w:rsidRPr="00447516" w:rsidRDefault="008A2F7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Price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A2F73" w:rsidRPr="00447516" w:rsidRDefault="008A2F73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81FE9" w:rsidRPr="00975A62" w:rsidTr="00293635">
        <w:tc>
          <w:tcPr>
            <w:tcW w:w="0" w:type="auto"/>
          </w:tcPr>
          <w:p w:rsidR="00281FE9" w:rsidRPr="00447516" w:rsidRDefault="00281FE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Previous link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navigates to previous product in that category or previous item from search results page based on how user arrived on this page.</w:t>
            </w:r>
          </w:p>
        </w:tc>
      </w:tr>
      <w:tr w:rsidR="00281FE9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281FE9" w:rsidRPr="00447516" w:rsidRDefault="00281FE9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Next link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281FE9" w:rsidRPr="00447516" w:rsidRDefault="00281FE9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navigates to next product in that category or next item from search results page based on how user arrived on this page.</w:t>
            </w:r>
          </w:p>
        </w:tc>
      </w:tr>
      <w:tr w:rsidR="00F81AF1" w:rsidRPr="00975A62" w:rsidTr="00293635">
        <w:tc>
          <w:tcPr>
            <w:tcW w:w="0" w:type="auto"/>
          </w:tcPr>
          <w:p w:rsidR="00805B5B" w:rsidRPr="00447516" w:rsidRDefault="00805B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Quantity drop down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By </w:t>
            </w:r>
            <w:r w:rsidR="00E550A3" w:rsidRPr="00447516">
              <w:rPr>
                <w:rFonts w:asciiTheme="minorHAnsi" w:hAnsiTheme="minorHAnsi" w:cstheme="minorHAnsi"/>
                <w:sz w:val="20"/>
                <w:szCs w:val="20"/>
              </w:rPr>
              <w:t>default,</w:t>
            </w: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 1 should be displayed on page load</w:t>
            </w:r>
          </w:p>
        </w:tc>
      </w:tr>
      <w:tr w:rsidR="00F81AF1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05B5B" w:rsidRPr="00447516" w:rsidRDefault="00805B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23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 xml:space="preserve">Tool tip message 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05B5B" w:rsidRPr="00447516" w:rsidRDefault="00805B5B" w:rsidP="00E11A7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‘Select a size and color’ when hovered on Add to bag button</w:t>
            </w:r>
          </w:p>
        </w:tc>
      </w:tr>
      <w:tr w:rsidR="00F81AF1" w:rsidRPr="00975A62" w:rsidTr="00293635">
        <w:tc>
          <w:tcPr>
            <w:tcW w:w="0" w:type="auto"/>
          </w:tcPr>
          <w:p w:rsidR="00F32B52" w:rsidRPr="00447516" w:rsidRDefault="00F32B5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F32B52" w:rsidRPr="00447516" w:rsidRDefault="00F32B52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List link</w:t>
            </w:r>
          </w:p>
        </w:tc>
        <w:tc>
          <w:tcPr>
            <w:tcW w:w="0" w:type="auto"/>
          </w:tcPr>
          <w:p w:rsidR="00F32B52" w:rsidRPr="00447516" w:rsidRDefault="00F32B52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32B52" w:rsidRPr="00447516" w:rsidRDefault="00F32B52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F32B52" w:rsidRPr="00447516" w:rsidRDefault="00F32B52" w:rsidP="00E11A7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 click – navigates to gallery page or search results page based on how user arrived on this page.</w:t>
            </w:r>
          </w:p>
        </w:tc>
      </w:tr>
      <w:tr w:rsidR="00F315E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32B52" w:rsidRPr="00447516" w:rsidRDefault="001F7B0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</w:tcPr>
          <w:p w:rsidR="00F32B52" w:rsidRPr="00447516" w:rsidRDefault="00F32B5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</w:rPr>
              <w:t>Product Details</w:t>
            </w:r>
          </w:p>
        </w:tc>
        <w:tc>
          <w:tcPr>
            <w:tcW w:w="0" w:type="auto"/>
          </w:tcPr>
          <w:p w:rsidR="00F32B52" w:rsidRPr="00447516" w:rsidRDefault="00F32B5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32B52" w:rsidRPr="00447516" w:rsidRDefault="00F32B5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32B52" w:rsidRPr="00447516" w:rsidRDefault="00F32B52" w:rsidP="00D53C9D">
            <w:pPr>
              <w:autoSpaceDE w:val="0"/>
              <w:autoSpaceDN w:val="0"/>
              <w:adjustRightInd w:val="0"/>
              <w:spacing w:before="0" w:after="0"/>
              <w:rPr>
                <w:rFonts w:asciiTheme="minorHAnsi" w:hAnsiTheme="minorHAnsi" w:cstheme="minorHAnsi"/>
                <w:sz w:val="20"/>
                <w:szCs w:val="20"/>
                <w:lang w:val="en-IN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Dynamic tabs display a variation of product data: Product Details (product short</w:t>
            </w:r>
          </w:p>
          <w:p w:rsidR="00F32B52" w:rsidRPr="00447516" w:rsidRDefault="00F32B52" w:rsidP="00D53C9D">
            <w:pPr>
              <w:autoSpaceDE w:val="0"/>
              <w:autoSpaceDN w:val="0"/>
              <w:adjustRightInd w:val="0"/>
              <w:spacing w:before="0" w:after="0"/>
              <w:rPr>
                <w:rFonts w:asciiTheme="minorHAnsi" w:hAnsiTheme="minorHAnsi" w:cstheme="minorHAnsi"/>
                <w:sz w:val="20"/>
                <w:szCs w:val="20"/>
              </w:rPr>
            </w:pPr>
            <w:r w:rsidRPr="00447516">
              <w:rPr>
                <w:rFonts w:asciiTheme="minorHAnsi" w:hAnsiTheme="minorHAnsi" w:cstheme="minorHAnsi"/>
                <w:sz w:val="20"/>
                <w:szCs w:val="20"/>
                <w:lang w:val="en-IN"/>
              </w:rPr>
              <w:t>Description) and the Shipping details</w:t>
            </w:r>
          </w:p>
        </w:tc>
      </w:tr>
    </w:tbl>
    <w:p w:rsidR="00986FDF" w:rsidRPr="00162A97" w:rsidRDefault="00986FDF" w:rsidP="00986FDF">
      <w:pPr>
        <w:pStyle w:val="AxureHeading3"/>
        <w:keepNext/>
        <w:numPr>
          <w:ilvl w:val="0"/>
          <w:numId w:val="0"/>
        </w:numPr>
        <w:rPr>
          <w:rFonts w:asciiTheme="majorHAnsi" w:hAnsiTheme="majorHAnsi"/>
          <w:sz w:val="24"/>
        </w:rPr>
      </w:pPr>
      <w:bookmarkStart w:id="83" w:name="_Toc373250610"/>
      <w:bookmarkStart w:id="84" w:name="_Toc372528184"/>
      <w:r w:rsidRPr="00162A97">
        <w:rPr>
          <w:rFonts w:asciiTheme="majorHAnsi" w:hAnsiTheme="majorHAnsi"/>
          <w:sz w:val="24"/>
        </w:rPr>
        <w:t>1.9.3.</w:t>
      </w:r>
      <w:r w:rsidR="0014698D" w:rsidRPr="00162A97">
        <w:rPr>
          <w:rFonts w:asciiTheme="majorHAnsi" w:hAnsiTheme="majorHAnsi"/>
          <w:sz w:val="24"/>
        </w:rPr>
        <w:t xml:space="preserve"> </w:t>
      </w:r>
      <w:r w:rsidRPr="00162A97">
        <w:rPr>
          <w:rFonts w:asciiTheme="majorHAnsi" w:hAnsiTheme="majorHAnsi"/>
          <w:sz w:val="24"/>
        </w:rPr>
        <w:t>Developer Notes</w:t>
      </w:r>
      <w:bookmarkEnd w:id="83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620"/>
        <w:gridCol w:w="5025"/>
      </w:tblGrid>
      <w:tr w:rsidR="00986FDF" w:rsidRPr="00FA7DA5" w:rsidTr="00986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86FDF" w:rsidRPr="00162A97" w:rsidRDefault="00986FDF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162A97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986FDF" w:rsidRPr="00162A97" w:rsidRDefault="00986FDF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162A97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5025" w:type="dxa"/>
          </w:tcPr>
          <w:p w:rsidR="00986FDF" w:rsidRPr="00162A97" w:rsidRDefault="00986FDF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162A97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986FDF" w:rsidRPr="00FA7DA5" w:rsidTr="00986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86FDF" w:rsidRPr="00162A97" w:rsidRDefault="00682F15" w:rsidP="003467DF">
            <w:pPr>
              <w:pStyle w:val="AxureTableNormalText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986FDF" w:rsidRPr="00162A97" w:rsidRDefault="00986FDF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Add to bag</w:t>
            </w:r>
          </w:p>
        </w:tc>
        <w:tc>
          <w:tcPr>
            <w:tcW w:w="5025" w:type="dxa"/>
          </w:tcPr>
          <w:p w:rsidR="00986FDF" w:rsidRPr="00162A97" w:rsidRDefault="00986FDF" w:rsidP="003467DF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 xml:space="preserve">If the product is checked for personalization option (custom attribute in </w:t>
            </w:r>
            <w:r w:rsidR="00C15AA6" w:rsidRPr="00162A97">
              <w:rPr>
                <w:rFonts w:asciiTheme="majorHAnsi" w:hAnsiTheme="majorHAnsi"/>
                <w:sz w:val="20"/>
                <w:szCs w:val="20"/>
              </w:rPr>
              <w:t>BM)</w:t>
            </w:r>
            <w:r w:rsidRPr="00162A97">
              <w:rPr>
                <w:rFonts w:asciiTheme="majorHAnsi" w:hAnsiTheme="majorHAnsi"/>
                <w:sz w:val="20"/>
                <w:szCs w:val="20"/>
              </w:rPr>
              <w:t xml:space="preserve"> then personalization overlay should be displayed </w:t>
            </w:r>
            <w:r w:rsidR="00E32585" w:rsidRPr="00162A97">
              <w:rPr>
                <w:rFonts w:asciiTheme="majorHAnsi" w:hAnsiTheme="majorHAnsi"/>
                <w:sz w:val="20"/>
                <w:szCs w:val="20"/>
              </w:rPr>
              <w:t>else proceed the normal flow</w:t>
            </w:r>
          </w:p>
        </w:tc>
      </w:tr>
      <w:tr w:rsidR="009A4133" w:rsidRPr="00FA7DA5" w:rsidTr="00986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A4133" w:rsidRPr="00162A97" w:rsidRDefault="009A4133" w:rsidP="00EF6759">
            <w:pPr>
              <w:pStyle w:val="AxureTableNormalTex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A4133" w:rsidRPr="00162A97" w:rsidRDefault="009A4133" w:rsidP="00EF6759">
            <w:pPr>
              <w:pStyle w:val="AxureTableNormal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Inventory status</w:t>
            </w:r>
          </w:p>
        </w:tc>
        <w:tc>
          <w:tcPr>
            <w:tcW w:w="5025" w:type="dxa"/>
          </w:tcPr>
          <w:p w:rsidR="009A4133" w:rsidRPr="00162A97" w:rsidRDefault="009A4133" w:rsidP="00EF6759">
            <w:pPr>
              <w:pStyle w:val="AxureTableNormal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In Stock – No message displays on the site.</w:t>
            </w:r>
          </w:p>
          <w:p w:rsidR="009A4133" w:rsidRPr="00162A97" w:rsidRDefault="009A4133" w:rsidP="00EF6759">
            <w:pPr>
              <w:pStyle w:val="AxureTableNormal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Out of Stock – Display “Out of Stock” and hide “Add to Cart” if inventory status = out of stock and available date is null.</w:t>
            </w:r>
          </w:p>
          <w:p w:rsidR="009A4133" w:rsidRPr="00162A97" w:rsidRDefault="009A4133" w:rsidP="00EF6759">
            <w:pPr>
              <w:pStyle w:val="AxureTableNormal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  <w:r w:rsidRPr="00162A97">
              <w:rPr>
                <w:rFonts w:asciiTheme="majorHAnsi" w:hAnsiTheme="majorHAnsi"/>
                <w:sz w:val="20"/>
                <w:szCs w:val="20"/>
              </w:rPr>
              <w:t>Back order – Display item ship date/message if inventory status = out of stock and available date is future date.</w:t>
            </w:r>
          </w:p>
        </w:tc>
      </w:tr>
    </w:tbl>
    <w:p w:rsidR="00654DB6" w:rsidRPr="00162A97" w:rsidRDefault="00654DB6" w:rsidP="00EA3EA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85" w:name="_Toc373250611"/>
      <w:r w:rsidRPr="00162A97">
        <w:rPr>
          <w:rFonts w:asciiTheme="minorHAnsi" w:hAnsiTheme="minorHAnsi" w:cstheme="minorHAnsi"/>
          <w:sz w:val="32"/>
          <w:szCs w:val="32"/>
        </w:rPr>
        <w:t>Product Details</w:t>
      </w:r>
      <w:bookmarkEnd w:id="85"/>
    </w:p>
    <w:p w:rsidR="00654DB6" w:rsidRPr="00162A97" w:rsidRDefault="00654DB6" w:rsidP="00654DB6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86" w:name="_Toc372528185"/>
      <w:bookmarkStart w:id="87" w:name="_Toc373250612"/>
      <w:r w:rsidRPr="00162A97">
        <w:rPr>
          <w:rFonts w:asciiTheme="minorHAnsi" w:hAnsiTheme="minorHAnsi" w:cstheme="minorHAnsi"/>
          <w:sz w:val="24"/>
        </w:rPr>
        <w:t>User Interfac</w:t>
      </w:r>
      <w:bookmarkEnd w:id="86"/>
      <w:r w:rsidRPr="00162A97">
        <w:rPr>
          <w:rFonts w:asciiTheme="minorHAnsi" w:hAnsiTheme="minorHAnsi" w:cstheme="minorHAnsi"/>
          <w:sz w:val="24"/>
        </w:rPr>
        <w:t>e</w:t>
      </w:r>
      <w:bookmarkEnd w:id="87"/>
    </w:p>
    <w:p w:rsidR="00654DB6" w:rsidRDefault="00654DB6" w:rsidP="00654DB6">
      <w:pPr>
        <w:pStyle w:val="AxureHeading1"/>
        <w:numPr>
          <w:ilvl w:val="0"/>
          <w:numId w:val="0"/>
        </w:numPr>
        <w:rPr>
          <w:rFonts w:asciiTheme="minorHAnsi" w:hAnsiTheme="minorHAnsi" w:cstheme="minorHAnsi"/>
        </w:rPr>
      </w:pPr>
      <w:bookmarkStart w:id="88" w:name="_Toc372553800"/>
      <w:bookmarkStart w:id="89" w:name="_Toc373250613"/>
      <w:r w:rsidRPr="00975A62">
        <w:rPr>
          <w:rFonts w:asciiTheme="minorHAnsi" w:hAnsiTheme="minorHAnsi" w:cstheme="minorHAnsi"/>
          <w:noProof/>
        </w:rPr>
        <w:drawing>
          <wp:inline distT="0" distB="0" distL="0" distR="0" wp14:anchorId="6D3C3C24" wp14:editId="3ADC1C60">
            <wp:extent cx="3343275" cy="1572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  <w:bookmarkEnd w:id="89"/>
      <w:r w:rsidR="00162A97">
        <w:rPr>
          <w:rFonts w:asciiTheme="minorHAnsi" w:hAnsiTheme="minorHAnsi" w:cstheme="minorHAnsi"/>
        </w:rPr>
        <w:t xml:space="preserve"> </w:t>
      </w:r>
    </w:p>
    <w:p w:rsidR="00654DB6" w:rsidRPr="00162A97" w:rsidRDefault="00654DB6" w:rsidP="00654DB6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90" w:name="_Toc373250614"/>
      <w:r w:rsidRPr="00162A97">
        <w:rPr>
          <w:rFonts w:asciiTheme="minorHAnsi" w:hAnsiTheme="minorHAnsi" w:cstheme="minorHAnsi"/>
          <w:sz w:val="32"/>
          <w:szCs w:val="32"/>
        </w:rPr>
        <w:lastRenderedPageBreak/>
        <w:t>Size Guide</w:t>
      </w:r>
      <w:bookmarkEnd w:id="90"/>
      <w:r w:rsidRPr="00162A97">
        <w:rPr>
          <w:rFonts w:asciiTheme="minorHAnsi" w:hAnsiTheme="minorHAnsi" w:cstheme="minorHAnsi"/>
          <w:sz w:val="32"/>
          <w:szCs w:val="32"/>
        </w:rPr>
        <w:t xml:space="preserve"> </w:t>
      </w:r>
    </w:p>
    <w:p w:rsidR="00654DB6" w:rsidRPr="000F50C7" w:rsidRDefault="00AC1B34" w:rsidP="00654DB6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32"/>
          <w:szCs w:val="32"/>
        </w:rPr>
      </w:pPr>
      <w:r w:rsidRPr="000F50C7">
        <w:rPr>
          <w:rFonts w:asciiTheme="minorHAnsi" w:hAnsiTheme="minorHAnsi" w:cstheme="minorHAnsi"/>
          <w:sz w:val="32"/>
          <w:szCs w:val="32"/>
        </w:rPr>
        <w:t xml:space="preserve"> </w:t>
      </w:r>
      <w:bookmarkStart w:id="91" w:name="_Toc373250615"/>
      <w:r w:rsidR="00654DB6" w:rsidRPr="000F50C7">
        <w:rPr>
          <w:rFonts w:asciiTheme="minorHAnsi" w:hAnsiTheme="minorHAnsi" w:cstheme="minorHAnsi"/>
          <w:sz w:val="32"/>
          <w:szCs w:val="32"/>
        </w:rPr>
        <w:t xml:space="preserve">1.10.1 </w:t>
      </w:r>
      <w:r w:rsidR="00654DB6" w:rsidRPr="00162A97">
        <w:rPr>
          <w:rFonts w:asciiTheme="minorHAnsi" w:hAnsiTheme="minorHAnsi" w:cstheme="minorHAnsi"/>
          <w:sz w:val="24"/>
        </w:rPr>
        <w:t>User Interface</w:t>
      </w:r>
      <w:bookmarkEnd w:id="91"/>
    </w:p>
    <w:p w:rsidR="00654DB6" w:rsidRDefault="00654DB6" w:rsidP="00654DB6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bookmarkStart w:id="92" w:name="_Toc372553803"/>
      <w:bookmarkStart w:id="93" w:name="_Toc373250616"/>
      <w:r w:rsidRPr="00975A62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29396CE9" wp14:editId="1B13FEEA">
            <wp:extent cx="4594225" cy="1579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2"/>
      <w:bookmarkEnd w:id="93"/>
    </w:p>
    <w:p w:rsidR="00293635" w:rsidRPr="00162A97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94" w:name="_Toc373250617"/>
      <w:r w:rsidRPr="00162A97">
        <w:rPr>
          <w:rFonts w:asciiTheme="minorHAnsi" w:hAnsiTheme="minorHAnsi" w:cstheme="minorHAnsi"/>
          <w:sz w:val="32"/>
          <w:szCs w:val="32"/>
        </w:rPr>
        <w:t>Send to Friend</w:t>
      </w:r>
      <w:bookmarkEnd w:id="84"/>
      <w:bookmarkEnd w:id="94"/>
      <w:r w:rsidR="000B3ABB" w:rsidRPr="00162A97">
        <w:rPr>
          <w:rFonts w:asciiTheme="minorHAnsi" w:hAnsiTheme="minorHAnsi" w:cstheme="minorHAnsi"/>
          <w:sz w:val="32"/>
          <w:szCs w:val="32"/>
        </w:rPr>
        <w:t xml:space="preserve"> </w:t>
      </w:r>
    </w:p>
    <w:p w:rsidR="00CC48D8" w:rsidRPr="00F95970" w:rsidRDefault="00CC48D8" w:rsidP="00CC48D8">
      <w:pPr>
        <w:pStyle w:val="AxureHeading3"/>
        <w:rPr>
          <w:rFonts w:asciiTheme="minorHAnsi" w:hAnsiTheme="minorHAnsi" w:cstheme="minorHAnsi"/>
          <w:sz w:val="32"/>
          <w:szCs w:val="32"/>
        </w:rPr>
      </w:pPr>
      <w:bookmarkStart w:id="95" w:name="_Toc373250618"/>
      <w:r w:rsidRPr="00162A97">
        <w:rPr>
          <w:rFonts w:asciiTheme="minorHAnsi" w:hAnsiTheme="minorHAnsi" w:cstheme="minorHAnsi"/>
          <w:sz w:val="24"/>
        </w:rPr>
        <w:t>User Interface</w:t>
      </w:r>
      <w:bookmarkStart w:id="96" w:name="_Toc372553806"/>
      <w:r w:rsidR="001011DF" w:rsidRPr="00975A62">
        <w:rPr>
          <w:rFonts w:asciiTheme="minorHAnsi" w:hAnsiTheme="minorHAnsi" w:cstheme="minorHAnsi"/>
          <w:noProof/>
        </w:rPr>
        <w:drawing>
          <wp:inline distT="0" distB="0" distL="0" distR="0" wp14:anchorId="6927096F" wp14:editId="19A1CA88">
            <wp:extent cx="5014125" cy="2663687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6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5"/>
      <w:bookmarkEnd w:id="96"/>
    </w:p>
    <w:p w:rsidR="00EF62BC" w:rsidRPr="00162A97" w:rsidRDefault="00EF62BC" w:rsidP="00654DB6">
      <w:pPr>
        <w:pStyle w:val="AxureHeading3"/>
        <w:keepNext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bookmarkStart w:id="97" w:name="_Toc373250619"/>
      <w:r w:rsidRPr="00162A97">
        <w:rPr>
          <w:rFonts w:asciiTheme="minorHAnsi" w:hAnsiTheme="minorHAnsi" w:cstheme="minorHAnsi"/>
          <w:sz w:val="24"/>
        </w:rPr>
        <w:t>1.11.2 User Interface – Confirmation overlay</w:t>
      </w:r>
      <w:bookmarkEnd w:id="97"/>
      <w:r w:rsidRPr="00162A97">
        <w:rPr>
          <w:rFonts w:asciiTheme="minorHAnsi" w:hAnsiTheme="minorHAnsi" w:cstheme="minorHAnsi"/>
          <w:sz w:val="24"/>
        </w:rPr>
        <w:t xml:space="preserve"> </w:t>
      </w:r>
    </w:p>
    <w:p w:rsidR="00162A97" w:rsidRPr="00975A62" w:rsidRDefault="0040738E" w:rsidP="00654DB6">
      <w:pPr>
        <w:pStyle w:val="AxureHeading3"/>
        <w:keepNext/>
        <w:numPr>
          <w:ilvl w:val="0"/>
          <w:numId w:val="0"/>
        </w:numPr>
        <w:rPr>
          <w:rFonts w:asciiTheme="minorHAnsi" w:hAnsiTheme="minorHAnsi" w:cstheme="minorHAnsi"/>
        </w:rPr>
      </w:pPr>
      <w:bookmarkStart w:id="98" w:name="_Toc372553808"/>
      <w:bookmarkStart w:id="99" w:name="_Toc373250620"/>
      <w:r w:rsidRPr="00975A62">
        <w:rPr>
          <w:rFonts w:asciiTheme="minorHAnsi" w:hAnsiTheme="minorHAnsi" w:cstheme="minorHAnsi"/>
          <w:noProof/>
        </w:rPr>
        <w:drawing>
          <wp:inline distT="0" distB="0" distL="0" distR="0" wp14:anchorId="6EE389C3" wp14:editId="2A28ED2F">
            <wp:extent cx="3752850" cy="5724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  <w:bookmarkEnd w:id="99"/>
    </w:p>
    <w:p w:rsidR="00293635" w:rsidRPr="00162A97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00" w:name="_Toc372528186"/>
      <w:bookmarkStart w:id="101" w:name="_Toc373250621"/>
      <w:r w:rsidRPr="00162A97">
        <w:rPr>
          <w:rFonts w:asciiTheme="minorHAnsi" w:hAnsiTheme="minorHAnsi" w:cstheme="minorHAnsi"/>
          <w:sz w:val="24"/>
        </w:rPr>
        <w:t>Widget Table</w:t>
      </w:r>
      <w:bookmarkEnd w:id="100"/>
      <w:bookmarkEnd w:id="101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898"/>
        <w:gridCol w:w="1041"/>
        <w:gridCol w:w="1157"/>
        <w:gridCol w:w="5636"/>
      </w:tblGrid>
      <w:tr w:rsidR="00B74195" w:rsidRPr="00975A62" w:rsidTr="001F48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tcW w:w="0" w:type="auto"/>
          </w:tcPr>
          <w:p w:rsidR="00B6437B" w:rsidRPr="001F48F2" w:rsidRDefault="00B6437B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B6437B" w:rsidRPr="001F48F2" w:rsidRDefault="00B6437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B6437B" w:rsidRPr="001F48F2" w:rsidRDefault="00B6437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B6437B" w:rsidRPr="001F48F2" w:rsidRDefault="00B6437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B6437B" w:rsidRPr="001F48F2" w:rsidRDefault="00B6437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B74195" w:rsidRPr="00975A62" w:rsidTr="00293635"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Details expanded</w:t>
            </w:r>
          </w:p>
        </w:tc>
        <w:tc>
          <w:tcPr>
            <w:tcW w:w="0" w:type="auto"/>
          </w:tcPr>
          <w:p w:rsidR="00027AB2" w:rsidRPr="001F48F2" w:rsidRDefault="00B6437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03A86" w:rsidRPr="001F48F2" w:rsidRDefault="00303A86" w:rsidP="00303A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Clicking on down arrow, product details should be enlarged / extended.</w:t>
            </w:r>
          </w:p>
          <w:p w:rsidR="00303A86" w:rsidRPr="001F48F2" w:rsidRDefault="00303A86" w:rsidP="00303A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On expansion, arrow mark should be pointing to upwards.</w:t>
            </w:r>
          </w:p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Size guide Title</w:t>
            </w:r>
          </w:p>
        </w:tc>
        <w:tc>
          <w:tcPr>
            <w:tcW w:w="0" w:type="auto"/>
          </w:tcPr>
          <w:p w:rsidR="00027AB2" w:rsidRPr="001F48F2" w:rsidRDefault="00303A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Send to Friend</w:t>
            </w:r>
          </w:p>
        </w:tc>
        <w:tc>
          <w:tcPr>
            <w:tcW w:w="0" w:type="auto"/>
          </w:tcPr>
          <w:p w:rsidR="00027AB2" w:rsidRPr="001F48F2" w:rsidRDefault="00C54CF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68006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On Click – Send to friend overlay should be displayed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027AB2" w:rsidRPr="001F48F2" w:rsidRDefault="00332C9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ID</w:t>
            </w:r>
          </w:p>
        </w:tc>
        <w:tc>
          <w:tcPr>
            <w:tcW w:w="0" w:type="auto"/>
          </w:tcPr>
          <w:p w:rsidR="00027AB2" w:rsidRPr="001F48F2" w:rsidRDefault="005F48A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Description</w:t>
            </w:r>
          </w:p>
        </w:tc>
        <w:tc>
          <w:tcPr>
            <w:tcW w:w="0" w:type="auto"/>
          </w:tcPr>
          <w:p w:rsidR="00027AB2" w:rsidRPr="001F48F2" w:rsidRDefault="005F48A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027AB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27AB2" w:rsidRPr="001F48F2" w:rsidRDefault="005F48A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On Click – Send to friend overlay should get closed, PD page should be displayed 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Your Name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Error Msg: Please Enter Your Name </w:t>
            </w:r>
          </w:p>
        </w:tc>
      </w:tr>
      <w:tr w:rsidR="00B74195" w:rsidRPr="00975A62" w:rsidTr="00293635"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Your Email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F06BF9" w:rsidRPr="001F48F2" w:rsidRDefault="00F06BF9" w:rsidP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Error Msg: Please Enter Your Email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Friend Name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F06BF9" w:rsidRPr="001F48F2" w:rsidRDefault="00F06BF9" w:rsidP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Error Msg: Please Enter Friend Name</w:t>
            </w:r>
          </w:p>
        </w:tc>
      </w:tr>
      <w:tr w:rsidR="00B74195" w:rsidRPr="00975A62" w:rsidTr="00293635"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Friend Email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F06BF9" w:rsidRPr="001F48F2" w:rsidRDefault="00F06BF9" w:rsidP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Error Msg: Please Enter Friend Email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Friend Confirm Email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F06BF9" w:rsidRPr="001F48F2" w:rsidRDefault="00F06BF9" w:rsidP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Error Msg: Please Enter Friend Confirm Email</w:t>
            </w:r>
          </w:p>
        </w:tc>
      </w:tr>
      <w:tr w:rsidR="00B74195" w:rsidRPr="00975A62" w:rsidTr="00293635"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Message</w:t>
            </w:r>
          </w:p>
        </w:tc>
        <w:tc>
          <w:tcPr>
            <w:tcW w:w="0" w:type="auto"/>
          </w:tcPr>
          <w:p w:rsidR="00F06BF9" w:rsidRPr="001F48F2" w:rsidRDefault="00F06BF9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A3AE9" w:rsidRPr="001F48F2" w:rsidRDefault="009A1E9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Optional Field</w:t>
            </w:r>
          </w:p>
          <w:p w:rsidR="006D0E02" w:rsidRPr="001F48F2" w:rsidRDefault="006D0E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Max of 300 characters </w:t>
            </w:r>
          </w:p>
          <w:p w:rsidR="006D0E02" w:rsidRPr="001F48F2" w:rsidRDefault="006D0E0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Above 300 characters, user should not be allowed to enter.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Send 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74195" w:rsidRPr="001F48F2" w:rsidRDefault="00B7419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Confirmation message should be displayed in an overlay</w:t>
            </w:r>
          </w:p>
          <w:p w:rsidR="00F06BF9" w:rsidRPr="001F48F2" w:rsidRDefault="00722FA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Email should be sent to the Friend’s Email id</w:t>
            </w:r>
          </w:p>
          <w:p w:rsidR="00B74195" w:rsidRPr="001F48F2" w:rsidRDefault="00B7419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74195" w:rsidRPr="00975A62" w:rsidTr="00293635"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2176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Send to Friend overlay should get closed</w:t>
            </w:r>
          </w:p>
          <w:p w:rsidR="00217668" w:rsidRPr="001F48F2" w:rsidRDefault="0021766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Email should not be sent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B7419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Static image </w:t>
            </w:r>
          </w:p>
        </w:tc>
      </w:tr>
      <w:tr w:rsidR="00B74195" w:rsidRPr="00975A62" w:rsidTr="00293635"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Confirmation Message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B74195" w:rsidP="001B36A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Click on Send button - Confirmation message should be displayed in an overlay with close icon</w:t>
            </w:r>
          </w:p>
        </w:tc>
      </w:tr>
      <w:tr w:rsidR="00B74195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F06BF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06BF9" w:rsidRPr="001F48F2" w:rsidRDefault="003B6D6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Confirmation message should be displayed</w:t>
            </w:r>
          </w:p>
        </w:tc>
      </w:tr>
    </w:tbl>
    <w:p w:rsidR="00902A83" w:rsidRPr="001F48F2" w:rsidRDefault="00902A83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02" w:name="_Toc373250622"/>
      <w:r w:rsidRPr="001F48F2">
        <w:rPr>
          <w:rFonts w:asciiTheme="minorHAnsi" w:hAnsiTheme="minorHAnsi" w:cstheme="minorHAnsi"/>
          <w:sz w:val="32"/>
          <w:szCs w:val="32"/>
        </w:rPr>
        <w:lastRenderedPageBreak/>
        <w:t>Personalization</w:t>
      </w:r>
      <w:bookmarkEnd w:id="102"/>
      <w:r w:rsidRPr="001F48F2">
        <w:rPr>
          <w:rFonts w:asciiTheme="minorHAnsi" w:hAnsiTheme="minorHAnsi" w:cstheme="minorHAnsi"/>
          <w:sz w:val="32"/>
          <w:szCs w:val="32"/>
        </w:rPr>
        <w:t xml:space="preserve"> </w:t>
      </w:r>
    </w:p>
    <w:p w:rsidR="00902A83" w:rsidRPr="001F48F2" w:rsidRDefault="00902A83" w:rsidP="00902A83">
      <w:pPr>
        <w:pStyle w:val="AxureHeading2"/>
        <w:keepNext/>
        <w:numPr>
          <w:ilvl w:val="2"/>
          <w:numId w:val="18"/>
        </w:numPr>
        <w:rPr>
          <w:rFonts w:asciiTheme="minorHAnsi" w:hAnsiTheme="minorHAnsi" w:cstheme="minorHAnsi"/>
          <w:sz w:val="24"/>
        </w:rPr>
      </w:pPr>
      <w:bookmarkStart w:id="103" w:name="_Toc373250623"/>
      <w:r w:rsidRPr="001F48F2">
        <w:rPr>
          <w:rFonts w:asciiTheme="minorHAnsi" w:hAnsiTheme="minorHAnsi" w:cstheme="minorHAnsi"/>
          <w:sz w:val="24"/>
        </w:rPr>
        <w:t>. User Interface</w:t>
      </w:r>
      <w:bookmarkEnd w:id="103"/>
    </w:p>
    <w:p w:rsidR="00902A83" w:rsidRDefault="00902A83" w:rsidP="00902A83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9A03BB">
        <w:rPr>
          <w:rFonts w:asciiTheme="minorHAnsi" w:hAnsiTheme="minorHAnsi" w:cstheme="minorHAnsi"/>
          <w:noProof/>
        </w:rPr>
        <w:drawing>
          <wp:inline distT="0" distB="0" distL="0" distR="0">
            <wp:extent cx="4878772" cy="2849127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ersonaliz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72" cy="28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83" w:rsidRPr="001F48F2" w:rsidRDefault="00902A83" w:rsidP="00902A83">
      <w:pPr>
        <w:pStyle w:val="AxureHeading3"/>
        <w:keepNext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bookmarkStart w:id="104" w:name="_Toc373250625"/>
      <w:r w:rsidRPr="001F48F2">
        <w:rPr>
          <w:rFonts w:asciiTheme="minorHAnsi" w:hAnsiTheme="minorHAnsi" w:cstheme="minorHAnsi"/>
          <w:sz w:val="24"/>
        </w:rPr>
        <w:t>1.13.2. Widget Table</w:t>
      </w:r>
      <w:bookmarkEnd w:id="10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834"/>
        <w:gridCol w:w="1159"/>
        <w:gridCol w:w="1330"/>
        <w:gridCol w:w="4660"/>
      </w:tblGrid>
      <w:tr w:rsidR="00AD23E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02A83" w:rsidRPr="001F48F2" w:rsidRDefault="00902A83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UI Interaction</w:t>
            </w:r>
          </w:p>
        </w:tc>
      </w:tr>
      <w:tr w:rsidR="00AD23E5" w:rsidTr="003467DF"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Closes the Personalization overlay </w:t>
            </w:r>
          </w:p>
          <w:p w:rsidR="00E3646A" w:rsidRPr="001F48F2" w:rsidRDefault="00E3646A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PD page is displayed </w:t>
            </w:r>
          </w:p>
        </w:tc>
      </w:tr>
      <w:tr w:rsidR="00AD23E5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Add to Bag 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Adds to the product to cart with personalization details</w:t>
            </w:r>
          </w:p>
        </w:tc>
      </w:tr>
      <w:tr w:rsidR="00AD23E5" w:rsidTr="003467DF"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622500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Cancels personalization options</w:t>
            </w:r>
          </w:p>
          <w:p w:rsidR="00E3646A" w:rsidRPr="001F48F2" w:rsidRDefault="00E3646A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PD page is displayed</w:t>
            </w:r>
          </w:p>
        </w:tc>
      </w:tr>
      <w:tr w:rsidR="00AD23E5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Title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4E22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Personalize your product</w:t>
            </w:r>
          </w:p>
        </w:tc>
      </w:tr>
      <w:tr w:rsidR="00AD23E5" w:rsidTr="003467DF"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AD23E5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Static image</w:t>
            </w:r>
          </w:p>
        </w:tc>
      </w:tr>
      <w:tr w:rsidR="00AD23E5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AD23E5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</w:tr>
      <w:tr w:rsidR="00AD23E5" w:rsidTr="003467DF">
        <w:tc>
          <w:tcPr>
            <w:tcW w:w="0" w:type="auto"/>
          </w:tcPr>
          <w:p w:rsidR="00902A83" w:rsidRPr="001F48F2" w:rsidRDefault="00CC0309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Personalize Message</w:t>
            </w: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902A83" w:rsidRPr="001F48F2" w:rsidRDefault="00902A8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D44D61" w:rsidRPr="001F48F2" w:rsidRDefault="00D44D6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Required field </w:t>
            </w:r>
          </w:p>
          <w:p w:rsidR="00902A83" w:rsidRPr="001F48F2" w:rsidRDefault="00496E82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Message to be printed on the product </w:t>
            </w:r>
          </w:p>
          <w:p w:rsidR="00D44D61" w:rsidRPr="001F48F2" w:rsidRDefault="00D44D6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Error message: Please enter your personalized message</w:t>
            </w:r>
          </w:p>
          <w:p w:rsidR="003D133A" w:rsidRPr="001F48F2" w:rsidRDefault="003D133A" w:rsidP="00660AAA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Max of </w:t>
            </w:r>
            <w:r w:rsidR="00660AAA"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10</w:t>
            </w: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characters</w:t>
            </w:r>
          </w:p>
        </w:tc>
      </w:tr>
    </w:tbl>
    <w:p w:rsidR="00293635" w:rsidRPr="001F48F2" w:rsidRDefault="0004555F" w:rsidP="001F48F2">
      <w:pPr>
        <w:pStyle w:val="AxureHeading2"/>
      </w:pPr>
      <w:r w:rsidRPr="00975A62">
        <w:br w:type="page"/>
      </w:r>
      <w:bookmarkStart w:id="105" w:name="_Toc372528187"/>
      <w:bookmarkStart w:id="106" w:name="_Toc373250626"/>
      <w:r w:rsidRPr="001F48F2">
        <w:lastRenderedPageBreak/>
        <w:t>Wish</w:t>
      </w:r>
      <w:r w:rsidR="00E75592" w:rsidRPr="001F48F2">
        <w:t xml:space="preserve"> L</w:t>
      </w:r>
      <w:r w:rsidRPr="001F48F2">
        <w:t>ist Page</w:t>
      </w:r>
      <w:bookmarkEnd w:id="105"/>
      <w:bookmarkEnd w:id="106"/>
    </w:p>
    <w:p w:rsidR="00293635" w:rsidRPr="001F48F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07" w:name="_Toc372528188"/>
      <w:bookmarkStart w:id="108" w:name="_Toc373250627"/>
      <w:r w:rsidRPr="001F48F2">
        <w:rPr>
          <w:rFonts w:asciiTheme="minorHAnsi" w:hAnsiTheme="minorHAnsi" w:cstheme="minorHAnsi"/>
          <w:sz w:val="24"/>
        </w:rPr>
        <w:t>User Interface</w:t>
      </w:r>
      <w:bookmarkEnd w:id="107"/>
      <w:bookmarkEnd w:id="108"/>
    </w:p>
    <w:p w:rsidR="00293635" w:rsidRPr="00975A62" w:rsidRDefault="00E87698">
      <w:pPr>
        <w:pStyle w:val="AxureImageParagrap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FE2021" wp14:editId="0C2338CE">
            <wp:extent cx="6848475" cy="519112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1F48F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09" w:name="_Toc372528189"/>
      <w:bookmarkStart w:id="110" w:name="_Toc373250628"/>
      <w:r w:rsidRPr="001F48F2">
        <w:rPr>
          <w:rFonts w:asciiTheme="minorHAnsi" w:hAnsiTheme="minorHAnsi" w:cstheme="minorHAnsi"/>
          <w:sz w:val="24"/>
        </w:rPr>
        <w:t>Widget Table</w:t>
      </w:r>
      <w:bookmarkEnd w:id="109"/>
      <w:bookmarkEnd w:id="110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385"/>
        <w:gridCol w:w="1310"/>
        <w:gridCol w:w="1330"/>
        <w:gridCol w:w="3985"/>
      </w:tblGrid>
      <w:tr w:rsidR="00260B86" w:rsidRPr="00975A62" w:rsidTr="00A83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260B86" w:rsidRPr="001F48F2" w:rsidRDefault="00260B8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260B86" w:rsidRPr="001F48F2" w:rsidRDefault="00260B8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1310" w:type="dxa"/>
          </w:tcPr>
          <w:p w:rsidR="00260B86" w:rsidRPr="001F48F2" w:rsidRDefault="00260B8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260B86" w:rsidRPr="001F48F2" w:rsidRDefault="00260B8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3985" w:type="dxa"/>
          </w:tcPr>
          <w:p w:rsidR="00260B86" w:rsidRPr="001F48F2" w:rsidRDefault="00260B8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UI Interaction</w:t>
            </w:r>
          </w:p>
        </w:tc>
      </w:tr>
      <w:tr w:rsidR="00260B86" w:rsidRPr="00975A62" w:rsidTr="00A83966">
        <w:tc>
          <w:tcPr>
            <w:tcW w:w="0" w:type="auto"/>
          </w:tcPr>
          <w:p w:rsidR="00260B86" w:rsidRPr="001F48F2" w:rsidRDefault="00260B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260B86" w:rsidRPr="001F48F2" w:rsidRDefault="00260B86" w:rsidP="00260B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Wish</w:t>
            </w:r>
            <w:r w:rsidR="00E02517"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C15AA6" w:rsidRPr="001F48F2">
              <w:rPr>
                <w:rFonts w:asciiTheme="minorHAnsi" w:hAnsiTheme="minorHAnsi" w:cstheme="minorHAnsi"/>
                <w:sz w:val="20"/>
                <w:szCs w:val="20"/>
              </w:rPr>
              <w:t>List title</w:t>
            </w:r>
          </w:p>
        </w:tc>
        <w:tc>
          <w:tcPr>
            <w:tcW w:w="1310" w:type="dxa"/>
          </w:tcPr>
          <w:p w:rsidR="00260B86" w:rsidRPr="001F48F2" w:rsidRDefault="000A510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260B86" w:rsidRPr="001F48F2" w:rsidRDefault="00260B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260B86" w:rsidRPr="001F48F2" w:rsidRDefault="004E3F8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&lt;First Name &gt;’s Wish list should be displayed </w:t>
            </w:r>
          </w:p>
        </w:tc>
      </w:tr>
      <w:tr w:rsidR="00A83966" w:rsidRPr="00975A62" w:rsidTr="00A839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Wish List Mail</w:t>
            </w:r>
          </w:p>
        </w:tc>
        <w:tc>
          <w:tcPr>
            <w:tcW w:w="1310" w:type="dxa"/>
          </w:tcPr>
          <w:p w:rsidR="00A83966" w:rsidRPr="001F48F2" w:rsidRDefault="00A83966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924979" w:rsidRPr="001F48F2" w:rsidRDefault="00D70EB6" w:rsidP="00E7799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On click - </w:t>
            </w:r>
            <w:r w:rsidR="00924979" w:rsidRPr="001F48F2">
              <w:rPr>
                <w:rFonts w:asciiTheme="minorHAnsi" w:hAnsiTheme="minorHAnsi" w:cstheme="minorHAnsi"/>
                <w:sz w:val="20"/>
                <w:szCs w:val="20"/>
              </w:rPr>
              <w:t>Email Wish list form should be expanded. Refer 1.13.1 User Interface</w:t>
            </w:r>
          </w:p>
        </w:tc>
      </w:tr>
      <w:tr w:rsidR="00A83966" w:rsidRPr="00975A62" w:rsidTr="00A83966"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Details</w:t>
            </w:r>
          </w:p>
        </w:tc>
        <w:tc>
          <w:tcPr>
            <w:tcW w:w="1310" w:type="dxa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83966" w:rsidRPr="00975A62" w:rsidTr="00A839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1310" w:type="dxa"/>
          </w:tcPr>
          <w:p w:rsidR="00A83966" w:rsidRPr="001F48F2" w:rsidRDefault="006F5A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6F5A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Application should navigate to respective product detail page </w:t>
            </w:r>
          </w:p>
        </w:tc>
      </w:tr>
      <w:tr w:rsidR="00A83966" w:rsidRPr="00975A62" w:rsidTr="00A83966"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1310" w:type="dxa"/>
          </w:tcPr>
          <w:p w:rsidR="00A83966" w:rsidRPr="001F48F2" w:rsidRDefault="006F5A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6F5A5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product detail page</w:t>
            </w:r>
          </w:p>
        </w:tc>
      </w:tr>
      <w:tr w:rsidR="00A83966" w:rsidRPr="00975A62" w:rsidTr="00A839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Price</w:t>
            </w:r>
          </w:p>
        </w:tc>
        <w:tc>
          <w:tcPr>
            <w:tcW w:w="1310" w:type="dxa"/>
          </w:tcPr>
          <w:p w:rsidR="00A83966" w:rsidRPr="001F48F2" w:rsidRDefault="00D46B9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83966" w:rsidRPr="00975A62" w:rsidTr="00A83966"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Color</w:t>
            </w:r>
          </w:p>
        </w:tc>
        <w:tc>
          <w:tcPr>
            <w:tcW w:w="1310" w:type="dxa"/>
          </w:tcPr>
          <w:p w:rsidR="00A83966" w:rsidRPr="001F48F2" w:rsidRDefault="00D46B9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83966" w:rsidRPr="00975A62" w:rsidTr="00A839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8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Size</w:t>
            </w:r>
          </w:p>
        </w:tc>
        <w:tc>
          <w:tcPr>
            <w:tcW w:w="1310" w:type="dxa"/>
          </w:tcPr>
          <w:p w:rsidR="00A83966" w:rsidRPr="001F48F2" w:rsidRDefault="00D46B9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83966" w:rsidRPr="00975A62" w:rsidTr="00A83966"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Add to Bag </w:t>
            </w:r>
          </w:p>
        </w:tc>
        <w:tc>
          <w:tcPr>
            <w:tcW w:w="1310" w:type="dxa"/>
          </w:tcPr>
          <w:p w:rsidR="00A83966" w:rsidRPr="001F48F2" w:rsidRDefault="00D46B9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83966" w:rsidRPr="001F48F2" w:rsidRDefault="00A8396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A83966" w:rsidRPr="001F48F2" w:rsidRDefault="00D46B9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On click – Respective product should be added to the cart</w:t>
            </w:r>
          </w:p>
        </w:tc>
      </w:tr>
      <w:tr w:rsidR="00F36C62" w:rsidRPr="00975A62" w:rsidTr="00A839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36C62" w:rsidRPr="001F48F2" w:rsidRDefault="00F36C6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10 </w:t>
            </w:r>
          </w:p>
        </w:tc>
        <w:tc>
          <w:tcPr>
            <w:tcW w:w="0" w:type="auto"/>
          </w:tcPr>
          <w:p w:rsidR="00F36C62" w:rsidRPr="001F48F2" w:rsidRDefault="00F36C6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Quantity</w:t>
            </w:r>
          </w:p>
        </w:tc>
        <w:tc>
          <w:tcPr>
            <w:tcW w:w="1310" w:type="dxa"/>
          </w:tcPr>
          <w:p w:rsidR="00F36C62" w:rsidRPr="001F48F2" w:rsidRDefault="00F06EE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36C62" w:rsidRPr="001F48F2" w:rsidRDefault="00F36C6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3985" w:type="dxa"/>
          </w:tcPr>
          <w:p w:rsidR="00F36C62" w:rsidRPr="001F48F2" w:rsidRDefault="00F36C6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Product with 1 qty should be added to wish list irrespective of the qty added in PD page  </w:t>
            </w:r>
          </w:p>
        </w:tc>
      </w:tr>
      <w:tr w:rsidR="00F06EE3" w:rsidRPr="00975A62" w:rsidTr="00A83966">
        <w:tc>
          <w:tcPr>
            <w:tcW w:w="0" w:type="auto"/>
          </w:tcPr>
          <w:p w:rsidR="00F06EE3" w:rsidRPr="0099141D" w:rsidRDefault="00F06E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9141D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F06EE3" w:rsidRPr="0099141D" w:rsidRDefault="00F06E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9141D">
              <w:rPr>
                <w:rFonts w:asciiTheme="minorHAnsi" w:hAnsiTheme="minorHAnsi" w:cstheme="minorHAnsi"/>
                <w:sz w:val="20"/>
                <w:szCs w:val="20"/>
              </w:rPr>
              <w:t>Update link</w:t>
            </w:r>
          </w:p>
        </w:tc>
        <w:tc>
          <w:tcPr>
            <w:tcW w:w="1310" w:type="dxa"/>
          </w:tcPr>
          <w:p w:rsidR="00F06EE3" w:rsidRPr="0099141D" w:rsidRDefault="00F06E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9141D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F06EE3" w:rsidRPr="0099141D" w:rsidRDefault="00F06E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85" w:type="dxa"/>
          </w:tcPr>
          <w:p w:rsidR="00F06EE3" w:rsidRPr="0099141D" w:rsidRDefault="00F06E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9141D">
              <w:rPr>
                <w:rFonts w:asciiTheme="minorHAnsi" w:hAnsiTheme="minorHAnsi" w:cstheme="minorHAnsi"/>
                <w:sz w:val="20"/>
                <w:szCs w:val="20"/>
              </w:rPr>
              <w:t>User should be allowed to update the qty and add the product to the cart w.r.t the qty</w:t>
            </w:r>
          </w:p>
        </w:tc>
      </w:tr>
    </w:tbl>
    <w:p w:rsidR="00293635" w:rsidRPr="001F48F2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11" w:name="_Toc372528190"/>
      <w:bookmarkStart w:id="112" w:name="_Toc373250629"/>
      <w:r w:rsidRPr="001F48F2">
        <w:rPr>
          <w:rFonts w:asciiTheme="minorHAnsi" w:hAnsiTheme="minorHAnsi" w:cstheme="minorHAnsi"/>
          <w:sz w:val="32"/>
          <w:szCs w:val="32"/>
        </w:rPr>
        <w:lastRenderedPageBreak/>
        <w:t>Email Wish</w:t>
      </w:r>
      <w:r w:rsidR="00875B6A" w:rsidRPr="001F48F2">
        <w:rPr>
          <w:rFonts w:asciiTheme="minorHAnsi" w:hAnsiTheme="minorHAnsi" w:cstheme="minorHAnsi"/>
          <w:sz w:val="32"/>
          <w:szCs w:val="32"/>
        </w:rPr>
        <w:t xml:space="preserve"> L</w:t>
      </w:r>
      <w:r w:rsidRPr="001F48F2">
        <w:rPr>
          <w:rFonts w:asciiTheme="minorHAnsi" w:hAnsiTheme="minorHAnsi" w:cstheme="minorHAnsi"/>
          <w:sz w:val="32"/>
          <w:szCs w:val="32"/>
        </w:rPr>
        <w:t>ist</w:t>
      </w:r>
      <w:bookmarkEnd w:id="111"/>
      <w:bookmarkEnd w:id="112"/>
    </w:p>
    <w:p w:rsidR="00293635" w:rsidRPr="001F48F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13" w:name="_Toc372528191"/>
      <w:bookmarkStart w:id="114" w:name="_Toc373250630"/>
      <w:r w:rsidRPr="001F48F2">
        <w:rPr>
          <w:rFonts w:asciiTheme="minorHAnsi" w:hAnsiTheme="minorHAnsi" w:cstheme="minorHAnsi"/>
          <w:sz w:val="24"/>
        </w:rPr>
        <w:t>User Interface</w:t>
      </w:r>
      <w:bookmarkEnd w:id="113"/>
      <w:bookmarkEnd w:id="114"/>
    </w:p>
    <w:p w:rsidR="00293635" w:rsidRPr="00975A62" w:rsidRDefault="0004555F">
      <w:pPr>
        <w:pStyle w:val="AxureImageParagraph"/>
        <w:rPr>
          <w:rFonts w:asciiTheme="minorHAnsi" w:hAnsiTheme="minorHAnsi" w:cstheme="minorHAnsi"/>
        </w:rPr>
      </w:pPr>
      <w:r w:rsidRPr="00975A62">
        <w:rPr>
          <w:rFonts w:asciiTheme="minorHAnsi" w:hAnsiTheme="minorHAnsi" w:cstheme="minorHAnsi"/>
          <w:noProof/>
        </w:rPr>
        <w:drawing>
          <wp:inline distT="0" distB="0" distL="0" distR="0" wp14:anchorId="3E46EDC2" wp14:editId="421C0AC9">
            <wp:extent cx="5581650" cy="7315200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4" w:rsidRPr="00975A62" w:rsidRDefault="00917534">
      <w:pPr>
        <w:pStyle w:val="AxureImageParagraph"/>
        <w:rPr>
          <w:rFonts w:asciiTheme="minorHAnsi" w:hAnsiTheme="minorHAnsi" w:cstheme="minorHAnsi"/>
        </w:rPr>
      </w:pPr>
    </w:p>
    <w:p w:rsidR="00293635" w:rsidRPr="001F48F2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15" w:name="_Toc372528192"/>
      <w:bookmarkStart w:id="116" w:name="_Toc373250631"/>
      <w:r w:rsidRPr="001F48F2">
        <w:rPr>
          <w:rFonts w:asciiTheme="minorHAnsi" w:hAnsiTheme="minorHAnsi" w:cstheme="minorHAnsi"/>
          <w:sz w:val="24"/>
        </w:rPr>
        <w:lastRenderedPageBreak/>
        <w:t>Widget Table</w:t>
      </w:r>
      <w:bookmarkEnd w:id="115"/>
      <w:bookmarkEnd w:id="116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798"/>
        <w:gridCol w:w="1002"/>
        <w:gridCol w:w="1153"/>
        <w:gridCol w:w="5779"/>
      </w:tblGrid>
      <w:tr w:rsidR="000A2E28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93F47" w:rsidRPr="001F48F2" w:rsidRDefault="00193F4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193F47" w:rsidRPr="001F48F2" w:rsidRDefault="00193F4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193F47" w:rsidRPr="001F48F2" w:rsidRDefault="00193F4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193F47" w:rsidRPr="001F48F2" w:rsidRDefault="00193F4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193F47" w:rsidRPr="001F48F2" w:rsidRDefault="00193F4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F48F2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0A2E28" w:rsidRPr="00975A62" w:rsidTr="00293635">
        <w:tc>
          <w:tcPr>
            <w:tcW w:w="0" w:type="auto"/>
          </w:tcPr>
          <w:p w:rsidR="00193F47" w:rsidRPr="001F48F2" w:rsidRDefault="00193F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193F47" w:rsidRPr="001F48F2" w:rsidRDefault="00193F47" w:rsidP="0013421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Close Wish</w:t>
            </w:r>
            <w:r w:rsidR="0013421D"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 L</w:t>
            </w: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ist</w:t>
            </w:r>
          </w:p>
        </w:tc>
        <w:tc>
          <w:tcPr>
            <w:tcW w:w="0" w:type="auto"/>
          </w:tcPr>
          <w:p w:rsidR="00193F47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193F47" w:rsidRPr="007740A5" w:rsidRDefault="00193F47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193F47" w:rsidRPr="007740A5" w:rsidRDefault="00B0481E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On Click – Email Wish list closes / contracts</w:t>
            </w:r>
          </w:p>
        </w:tc>
      </w:tr>
      <w:tr w:rsidR="000A2E2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Email text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E452AE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Static text</w:t>
            </w:r>
          </w:p>
        </w:tc>
      </w:tr>
      <w:tr w:rsidR="000A2E28" w:rsidRPr="00975A62" w:rsidTr="00293635"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Recipient name 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510220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Required Field </w:t>
            </w:r>
          </w:p>
          <w:p w:rsidR="002E43B3" w:rsidRPr="007740A5" w:rsidRDefault="002E43B3" w:rsidP="002E43B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Error </w:t>
            </w:r>
            <w:r w:rsidR="00C15AA6" w:rsidRPr="007740A5">
              <w:rPr>
                <w:rFonts w:asciiTheme="minorHAnsi" w:hAnsiTheme="minorHAnsi" w:cstheme="minorHAnsi"/>
                <w:sz w:val="24"/>
              </w:rPr>
              <w:t>Message:</w:t>
            </w:r>
            <w:r w:rsidRPr="007740A5">
              <w:rPr>
                <w:rFonts w:asciiTheme="minorHAnsi" w:hAnsiTheme="minorHAnsi" w:cstheme="minorHAnsi"/>
                <w:sz w:val="24"/>
              </w:rPr>
              <w:t xml:space="preserve"> Please enter Recipient Name</w:t>
            </w:r>
          </w:p>
        </w:tc>
      </w:tr>
      <w:tr w:rsidR="000A2E2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Recipient Email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510220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Required Field</w:t>
            </w:r>
          </w:p>
          <w:p w:rsidR="002E43B3" w:rsidRPr="007740A5" w:rsidRDefault="002E43B3" w:rsidP="002E43B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Error </w:t>
            </w:r>
            <w:r w:rsidR="00C15AA6" w:rsidRPr="007740A5">
              <w:rPr>
                <w:rFonts w:asciiTheme="minorHAnsi" w:hAnsiTheme="minorHAnsi" w:cstheme="minorHAnsi"/>
                <w:sz w:val="24"/>
              </w:rPr>
              <w:t>Message:</w:t>
            </w:r>
            <w:r w:rsidRPr="007740A5">
              <w:rPr>
                <w:rFonts w:asciiTheme="minorHAnsi" w:hAnsiTheme="minorHAnsi" w:cstheme="minorHAnsi"/>
                <w:sz w:val="24"/>
              </w:rPr>
              <w:t xml:space="preserve"> Please enter Recipient Email</w:t>
            </w:r>
          </w:p>
        </w:tc>
      </w:tr>
      <w:tr w:rsidR="000A2E28" w:rsidRPr="00975A62" w:rsidTr="00293635"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Confirm Recipient Email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510220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Required Field</w:t>
            </w:r>
          </w:p>
          <w:p w:rsidR="00CB3C4C" w:rsidRPr="007740A5" w:rsidRDefault="00CB3C4C" w:rsidP="00CB3C4C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Error </w:t>
            </w:r>
            <w:r w:rsidR="00C15AA6" w:rsidRPr="007740A5">
              <w:rPr>
                <w:rFonts w:asciiTheme="minorHAnsi" w:hAnsiTheme="minorHAnsi" w:cstheme="minorHAnsi"/>
                <w:sz w:val="24"/>
              </w:rPr>
              <w:t>Message:</w:t>
            </w:r>
            <w:r w:rsidRPr="007740A5">
              <w:rPr>
                <w:rFonts w:asciiTheme="minorHAnsi" w:hAnsiTheme="minorHAnsi" w:cstheme="minorHAnsi"/>
                <w:sz w:val="24"/>
              </w:rPr>
              <w:t xml:space="preserve"> Please enter Confirm Recipient Email</w:t>
            </w:r>
          </w:p>
        </w:tc>
      </w:tr>
      <w:tr w:rsidR="000A2E2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Personal Message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C15AA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Optional Field</w:t>
            </w:r>
          </w:p>
          <w:p w:rsidR="00C82012" w:rsidRPr="007740A5" w:rsidRDefault="00C82012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Max of 300 Characters </w:t>
            </w:r>
          </w:p>
          <w:p w:rsidR="00421C5C" w:rsidRPr="007740A5" w:rsidRDefault="00421C5C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Above 300 characters, user should not be allowed to enter.</w:t>
            </w:r>
          </w:p>
        </w:tc>
      </w:tr>
      <w:tr w:rsidR="000A2E28" w:rsidRPr="00975A62" w:rsidTr="00293635"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Send Wish</w:t>
            </w:r>
            <w:r w:rsidR="00BB5304" w:rsidRPr="001F48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list button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0A2E28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Email Wish list confirmation message overlay should be displayed </w:t>
            </w:r>
          </w:p>
          <w:p w:rsidR="000A2E28" w:rsidRPr="007740A5" w:rsidRDefault="007B5BB5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Email should be sent to Recipient Email</w:t>
            </w:r>
            <w:r w:rsidR="009464C7" w:rsidRPr="007740A5">
              <w:rPr>
                <w:rFonts w:asciiTheme="minorHAnsi" w:hAnsiTheme="minorHAnsi" w:cstheme="minorHAnsi"/>
                <w:sz w:val="24"/>
              </w:rPr>
              <w:t xml:space="preserve"> Id</w:t>
            </w:r>
          </w:p>
        </w:tc>
      </w:tr>
      <w:tr w:rsidR="000A2E2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Confirmation Message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EA05F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 xml:space="preserve">Message “Your wish list has been sent to Recipient Email </w:t>
            </w:r>
            <w:r w:rsidR="00C15AA6" w:rsidRPr="007740A5">
              <w:rPr>
                <w:rFonts w:asciiTheme="minorHAnsi" w:hAnsiTheme="minorHAnsi" w:cstheme="minorHAnsi"/>
                <w:sz w:val="24"/>
              </w:rPr>
              <w:t>Id”</w:t>
            </w:r>
            <w:r w:rsidRPr="007740A5">
              <w:rPr>
                <w:rFonts w:asciiTheme="minorHAnsi" w:hAnsiTheme="minorHAnsi" w:cstheme="minorHAnsi"/>
                <w:sz w:val="24"/>
              </w:rPr>
              <w:t xml:space="preserve"> should be displayed</w:t>
            </w:r>
          </w:p>
        </w:tc>
      </w:tr>
      <w:tr w:rsidR="000A2E28" w:rsidRPr="00975A62" w:rsidTr="00293635"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A76AD6" w:rsidRPr="001F48F2" w:rsidRDefault="00A76A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F48F2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A76AD6" w:rsidRPr="007740A5" w:rsidRDefault="00A76AD6" w:rsidP="00A53F03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Form Field</w:t>
            </w:r>
          </w:p>
        </w:tc>
        <w:tc>
          <w:tcPr>
            <w:tcW w:w="0" w:type="auto"/>
          </w:tcPr>
          <w:p w:rsidR="00A76AD6" w:rsidRPr="007740A5" w:rsidRDefault="00A76AD6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0" w:type="auto"/>
          </w:tcPr>
          <w:p w:rsidR="00A76AD6" w:rsidRPr="007740A5" w:rsidRDefault="00511704">
            <w:pPr>
              <w:pStyle w:val="AxureTableNormalText"/>
              <w:rPr>
                <w:rFonts w:asciiTheme="minorHAnsi" w:hAnsiTheme="minorHAnsi" w:cstheme="minorHAnsi"/>
                <w:sz w:val="24"/>
              </w:rPr>
            </w:pPr>
            <w:r w:rsidRPr="007740A5">
              <w:rPr>
                <w:rFonts w:asciiTheme="minorHAnsi" w:hAnsiTheme="minorHAnsi" w:cstheme="minorHAnsi"/>
                <w:sz w:val="24"/>
              </w:rPr>
              <w:t>Overlay should get closed and User should remain in Wish list page</w:t>
            </w:r>
          </w:p>
        </w:tc>
      </w:tr>
    </w:tbl>
    <w:p w:rsidR="00293635" w:rsidRPr="006E2DE6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17" w:name="_Toc372528193"/>
      <w:bookmarkStart w:id="118" w:name="_Toc373250632"/>
      <w:r w:rsidRPr="006E2DE6">
        <w:rPr>
          <w:rFonts w:asciiTheme="minorHAnsi" w:hAnsiTheme="minorHAnsi" w:cstheme="minorHAnsi"/>
          <w:sz w:val="32"/>
          <w:szCs w:val="32"/>
        </w:rPr>
        <w:lastRenderedPageBreak/>
        <w:t>Sign In Overlay</w:t>
      </w:r>
      <w:bookmarkEnd w:id="117"/>
      <w:r w:rsidR="00BA5896" w:rsidRPr="006E2DE6">
        <w:rPr>
          <w:rFonts w:asciiTheme="minorHAnsi" w:hAnsiTheme="minorHAnsi" w:cstheme="minorHAnsi"/>
          <w:sz w:val="32"/>
          <w:szCs w:val="32"/>
        </w:rPr>
        <w:t xml:space="preserve"> – Retain SG functionality</w:t>
      </w:r>
      <w:bookmarkEnd w:id="118"/>
    </w:p>
    <w:p w:rsidR="00293635" w:rsidRPr="006E2DE6" w:rsidRDefault="0004555F" w:rsidP="006E2DE6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119" w:name="_Toc372528196"/>
      <w:bookmarkStart w:id="120" w:name="_Toc373250633"/>
      <w:r w:rsidRPr="006E2DE6">
        <w:rPr>
          <w:rFonts w:asciiTheme="minorHAnsi" w:hAnsiTheme="minorHAnsi" w:cstheme="minorHAnsi"/>
          <w:sz w:val="32"/>
          <w:szCs w:val="32"/>
        </w:rPr>
        <w:t>Create your Account</w:t>
      </w:r>
      <w:bookmarkEnd w:id="119"/>
      <w:bookmarkEnd w:id="120"/>
    </w:p>
    <w:p w:rsidR="00293635" w:rsidRPr="006E2DE6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21" w:name="_Toc372528197"/>
      <w:bookmarkStart w:id="122" w:name="_Toc373250634"/>
      <w:r w:rsidRPr="006E2DE6">
        <w:rPr>
          <w:rFonts w:asciiTheme="minorHAnsi" w:hAnsiTheme="minorHAnsi" w:cstheme="minorHAnsi"/>
          <w:sz w:val="24"/>
        </w:rPr>
        <w:t>User Interface</w:t>
      </w:r>
      <w:bookmarkEnd w:id="121"/>
      <w:bookmarkEnd w:id="122"/>
    </w:p>
    <w:p w:rsidR="00293635" w:rsidRPr="00975A62" w:rsidRDefault="00A45ED1">
      <w:pPr>
        <w:pStyle w:val="AxureImageParagrap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8D69CA8" wp14:editId="6C44B87D">
            <wp:extent cx="6858000" cy="5534025"/>
            <wp:effectExtent l="0" t="0" r="0" b="0"/>
            <wp:docPr id="27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6E2DE6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23" w:name="_Toc372528198"/>
      <w:bookmarkStart w:id="124" w:name="_Toc373250635"/>
      <w:r w:rsidRPr="006E2DE6">
        <w:rPr>
          <w:rFonts w:asciiTheme="minorHAnsi" w:hAnsiTheme="minorHAnsi" w:cstheme="minorHAnsi"/>
          <w:sz w:val="24"/>
        </w:rPr>
        <w:t>Widget Table</w:t>
      </w:r>
      <w:bookmarkEnd w:id="123"/>
      <w:bookmarkEnd w:id="12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9"/>
        <w:gridCol w:w="1804"/>
        <w:gridCol w:w="977"/>
        <w:gridCol w:w="1064"/>
        <w:gridCol w:w="5886"/>
      </w:tblGrid>
      <w:tr w:rsidR="00B90183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64D9B" w:rsidRPr="006E2DE6" w:rsidRDefault="00964D9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6E2DE6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964D9B" w:rsidRPr="006E2DE6" w:rsidRDefault="00964D9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6E2DE6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964D9B" w:rsidRPr="006E2DE6" w:rsidRDefault="00964D9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6E2DE6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964D9B" w:rsidRPr="006E2DE6" w:rsidRDefault="00964D9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6E2DE6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964D9B" w:rsidRPr="006E2DE6" w:rsidRDefault="00964D9B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6E2DE6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B90183" w:rsidRPr="00975A62" w:rsidTr="00293635">
        <w:tc>
          <w:tcPr>
            <w:tcW w:w="0" w:type="auto"/>
          </w:tcPr>
          <w:p w:rsidR="00156FD3" w:rsidRPr="006E2DE6" w:rsidRDefault="00156F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156FD3" w:rsidRPr="006E2DE6" w:rsidRDefault="00156F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Title </w:t>
            </w:r>
          </w:p>
        </w:tc>
        <w:tc>
          <w:tcPr>
            <w:tcW w:w="0" w:type="auto"/>
          </w:tcPr>
          <w:p w:rsidR="00156FD3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56FD3" w:rsidRPr="006E2DE6" w:rsidRDefault="00156FD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600FB" w:rsidRPr="006E2DE6" w:rsidRDefault="005600FB" w:rsidP="005600F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Title drop down</w:t>
            </w:r>
          </w:p>
        </w:tc>
        <w:tc>
          <w:tcPr>
            <w:tcW w:w="0" w:type="auto"/>
          </w:tcPr>
          <w:p w:rsidR="008909F7" w:rsidRPr="006E2DE6" w:rsidRDefault="008909F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09F7" w:rsidRPr="006E2DE6" w:rsidRDefault="00F0392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Drop down Values –  </w:t>
            </w:r>
            <w:r w:rsidR="00C15AA6" w:rsidRPr="006E2DE6">
              <w:rPr>
                <w:rFonts w:asciiTheme="minorHAnsi" w:hAnsiTheme="minorHAnsi" w:cstheme="minorHAnsi"/>
                <w:sz w:val="20"/>
                <w:szCs w:val="20"/>
              </w:rPr>
              <w:t>Mr.</w:t>
            </w: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="00C15AA6" w:rsidRPr="006E2DE6">
              <w:rPr>
                <w:rFonts w:asciiTheme="minorHAnsi" w:hAnsiTheme="minorHAnsi" w:cstheme="minorHAnsi"/>
                <w:sz w:val="20"/>
                <w:szCs w:val="20"/>
              </w:rPr>
              <w:t>Mrs.</w:t>
            </w: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, Miss, Master, Dr, Sir </w:t>
            </w:r>
            <w:r w:rsidR="00C15AA6" w:rsidRPr="006E2DE6">
              <w:rPr>
                <w:rFonts w:asciiTheme="minorHAnsi" w:hAnsiTheme="minorHAnsi" w:cstheme="minorHAnsi"/>
                <w:sz w:val="20"/>
                <w:szCs w:val="20"/>
              </w:rPr>
              <w:t>etc.</w:t>
            </w:r>
          </w:p>
        </w:tc>
      </w:tr>
      <w:tr w:rsidR="00B90183" w:rsidRPr="00975A62" w:rsidTr="00293635"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First Name </w:t>
            </w:r>
          </w:p>
        </w:tc>
        <w:tc>
          <w:tcPr>
            <w:tcW w:w="0" w:type="auto"/>
          </w:tcPr>
          <w:p w:rsidR="008909F7" w:rsidRPr="006E2DE6" w:rsidRDefault="008909F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4</w:t>
            </w:r>
          </w:p>
        </w:tc>
        <w:tc>
          <w:tcPr>
            <w:tcW w:w="0" w:type="auto"/>
          </w:tcPr>
          <w:p w:rsidR="008909F7" w:rsidRPr="006E2DE6" w:rsidRDefault="008909F7" w:rsidP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First Name </w:t>
            </w:r>
            <w:r w:rsidR="00BA6E72" w:rsidRPr="006E2DE6">
              <w:rPr>
                <w:rFonts w:asciiTheme="minorHAnsi" w:hAnsiTheme="minorHAnsi" w:cstheme="minorHAnsi"/>
                <w:sz w:val="20"/>
                <w:szCs w:val="20"/>
              </w:rPr>
              <w:t>input field</w:t>
            </w:r>
          </w:p>
        </w:tc>
        <w:tc>
          <w:tcPr>
            <w:tcW w:w="0" w:type="auto"/>
          </w:tcPr>
          <w:p w:rsidR="008909F7" w:rsidRPr="006E2DE6" w:rsidRDefault="008909F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09F7" w:rsidRPr="006E2DE6" w:rsidRDefault="002E0F8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2E0F8D" w:rsidRPr="006E2DE6" w:rsidRDefault="002E0F8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Error Msg: Please Enter Your Name</w:t>
            </w:r>
          </w:p>
        </w:tc>
      </w:tr>
      <w:tr w:rsidR="00B90183" w:rsidRPr="00975A62" w:rsidTr="00293635"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8909F7" w:rsidRPr="006E2DE6" w:rsidRDefault="0059046C" w:rsidP="0059046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Last </w:t>
            </w:r>
            <w:r w:rsidR="008909F7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Name </w:t>
            </w:r>
            <w:r w:rsidR="00BA6E72" w:rsidRPr="006E2DE6">
              <w:rPr>
                <w:rFonts w:asciiTheme="minorHAnsi" w:hAnsiTheme="minorHAnsi" w:cstheme="minorHAnsi"/>
                <w:sz w:val="20"/>
                <w:szCs w:val="20"/>
              </w:rPr>
              <w:t>input field</w:t>
            </w:r>
          </w:p>
        </w:tc>
        <w:tc>
          <w:tcPr>
            <w:tcW w:w="0" w:type="auto"/>
          </w:tcPr>
          <w:p w:rsidR="008909F7" w:rsidRPr="006E2DE6" w:rsidRDefault="008909F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9046C" w:rsidRPr="006E2DE6" w:rsidRDefault="0059046C" w:rsidP="0059046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8909F7" w:rsidRPr="006E2DE6" w:rsidRDefault="0059046C" w:rsidP="0059046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Error Msg: Please Enter Your Name</w:t>
            </w: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Last Name </w:t>
            </w:r>
          </w:p>
        </w:tc>
        <w:tc>
          <w:tcPr>
            <w:tcW w:w="0" w:type="auto"/>
          </w:tcPr>
          <w:p w:rsidR="008909F7" w:rsidRPr="006E2DE6" w:rsidRDefault="008909F7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09F7" w:rsidRPr="006E2DE6" w:rsidRDefault="008909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Email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1A43F2" w:rsidRPr="006E2DE6" w:rsidRDefault="00BA6E7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Email input field 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F3130" w:rsidRPr="006E2DE6" w:rsidRDefault="00CF3130" w:rsidP="00CF313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CF3130" w:rsidRPr="006E2DE6" w:rsidRDefault="00CF313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Error message: Please Enter Your Email id </w:t>
            </w:r>
          </w:p>
          <w:p w:rsidR="001A43F2" w:rsidRPr="006E2DE6" w:rsidRDefault="00AB692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BC4101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812F43" w:rsidRPr="006E2DE6">
              <w:rPr>
                <w:rFonts w:asciiTheme="minorHAnsi" w:hAnsiTheme="minorHAnsi" w:cstheme="minorHAnsi"/>
                <w:sz w:val="20"/>
                <w:szCs w:val="20"/>
              </w:rPr>
              <w:t>xx@xx.com / xx@xx.co.in</w:t>
            </w: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Confirm Email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 w:rsidP="005A353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Confirm Email</w:t>
            </w:r>
            <w:r w:rsidR="00A8022D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input field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04072" w:rsidRPr="006E2DE6" w:rsidRDefault="00C04072" w:rsidP="00C0407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C04072" w:rsidRPr="006E2DE6" w:rsidRDefault="00C04072" w:rsidP="00C0407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Error message: Please Enter Your Confirm Email id </w:t>
            </w:r>
          </w:p>
          <w:p w:rsidR="001A43F2" w:rsidRPr="006E2DE6" w:rsidRDefault="00AB6924" w:rsidP="00C0407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C04072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xx@xx.com / xx@xx.co.in</w:t>
            </w: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Password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Password</w:t>
            </w:r>
            <w:r w:rsidR="00B964BA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input field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0C07E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0C07E1" w:rsidRPr="006E2DE6" w:rsidRDefault="000C07E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Error message: Please Enter your password</w:t>
            </w:r>
          </w:p>
          <w:p w:rsidR="000C07E1" w:rsidRPr="006E2DE6" w:rsidRDefault="000C07E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Confirm Password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1A43F2" w:rsidRPr="006E2DE6" w:rsidRDefault="00AD645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Confirm </w:t>
            </w:r>
            <w:r w:rsidR="001A43F2" w:rsidRPr="006E2DE6">
              <w:rPr>
                <w:rFonts w:asciiTheme="minorHAnsi" w:hAnsiTheme="minorHAnsi" w:cstheme="minorHAnsi"/>
                <w:sz w:val="20"/>
                <w:szCs w:val="20"/>
              </w:rPr>
              <w:t>Password</w:t>
            </w: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input field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D6450" w:rsidRPr="006E2DE6" w:rsidRDefault="00AD6450" w:rsidP="00AD645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AD6450" w:rsidRPr="006E2DE6" w:rsidRDefault="00AD6450" w:rsidP="00AD645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Error message: Please Enter your password</w:t>
            </w:r>
          </w:p>
          <w:p w:rsidR="001A43F2" w:rsidRPr="006E2DE6" w:rsidRDefault="00AD6450" w:rsidP="00AD645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Telephone number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684EA8" w:rsidRPr="006E2DE6" w:rsidRDefault="00684EA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1A43F2" w:rsidRPr="006E2DE6" w:rsidRDefault="001A43F2" w:rsidP="00684EA8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 w:rsidP="004411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Text Field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411F7" w:rsidRPr="006E2DE6" w:rsidRDefault="004411F7" w:rsidP="004411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4411F7" w:rsidRPr="006E2DE6" w:rsidRDefault="004411F7" w:rsidP="004411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Only Numbers should be allowed</w:t>
            </w:r>
          </w:p>
          <w:p w:rsidR="004411F7" w:rsidRPr="006E2DE6" w:rsidRDefault="004411F7" w:rsidP="004411F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Error message: Please Enter your Telephone number</w:t>
            </w:r>
          </w:p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Tool tip</w:t>
            </w:r>
          </w:p>
        </w:tc>
        <w:tc>
          <w:tcPr>
            <w:tcW w:w="0" w:type="auto"/>
          </w:tcPr>
          <w:p w:rsidR="001A43F2" w:rsidRPr="006E2DE6" w:rsidRDefault="001A43F2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3832E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On hover, message should be displayed </w:t>
            </w:r>
            <w:r w:rsidR="00FF7CD0" w:rsidRPr="006E2DE6">
              <w:rPr>
                <w:rFonts w:asciiTheme="minorHAnsi" w:hAnsiTheme="minorHAnsi" w:cstheme="minorHAnsi"/>
                <w:sz w:val="20"/>
                <w:szCs w:val="20"/>
              </w:rPr>
              <w:t>as configured in BM - Content slot</w:t>
            </w:r>
          </w:p>
        </w:tc>
      </w:tr>
      <w:tr w:rsidR="00B9018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90183" w:rsidRPr="00975A62" w:rsidTr="00293635">
        <w:tc>
          <w:tcPr>
            <w:tcW w:w="0" w:type="auto"/>
          </w:tcPr>
          <w:p w:rsidR="001A43F2" w:rsidRPr="006E2DE6" w:rsidRDefault="00A45ED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Create </w:t>
            </w:r>
            <w:r w:rsidR="00A27439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Your </w:t>
            </w: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Account</w:t>
            </w:r>
            <w:r w:rsidR="00A27439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button</w:t>
            </w: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1A43F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A43F2" w:rsidRPr="006E2DE6" w:rsidRDefault="0048108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>Button should be enabled only when all the fields are entered</w:t>
            </w:r>
          </w:p>
          <w:p w:rsidR="00B90183" w:rsidRPr="006E2DE6" w:rsidRDefault="00481086" w:rsidP="00B901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On click – Account should be created </w:t>
            </w:r>
            <w:r w:rsidR="006B3EBB" w:rsidRPr="006E2DE6">
              <w:rPr>
                <w:rFonts w:asciiTheme="minorHAnsi" w:hAnsiTheme="minorHAnsi" w:cstheme="minorHAnsi"/>
                <w:sz w:val="20"/>
                <w:szCs w:val="20"/>
              </w:rPr>
              <w:t>successfully,</w:t>
            </w:r>
            <w:r w:rsidR="00B90183" w:rsidRPr="006E2DE6">
              <w:rPr>
                <w:rFonts w:asciiTheme="minorHAnsi" w:hAnsiTheme="minorHAnsi" w:cstheme="minorHAnsi"/>
                <w:sz w:val="20"/>
                <w:szCs w:val="20"/>
              </w:rPr>
              <w:t xml:space="preserve"> and user should be navigated to My Account – Home page should be displayed </w:t>
            </w:r>
          </w:p>
        </w:tc>
      </w:tr>
      <w:tr w:rsidR="00A45ED1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45ED1" w:rsidRPr="008E6D58" w:rsidRDefault="00A45ED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E6D58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20</w:t>
            </w:r>
          </w:p>
        </w:tc>
        <w:tc>
          <w:tcPr>
            <w:tcW w:w="0" w:type="auto"/>
          </w:tcPr>
          <w:p w:rsidR="00A45ED1" w:rsidRPr="008E6D58" w:rsidRDefault="00A45ED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E6D58">
              <w:rPr>
                <w:rFonts w:asciiTheme="minorHAnsi" w:hAnsiTheme="minorHAnsi" w:cstheme="minorHAnsi"/>
                <w:sz w:val="20"/>
                <w:szCs w:val="20"/>
              </w:rPr>
              <w:t>Email Registration Checkbox</w:t>
            </w:r>
          </w:p>
        </w:tc>
        <w:tc>
          <w:tcPr>
            <w:tcW w:w="0" w:type="auto"/>
          </w:tcPr>
          <w:p w:rsidR="00A45ED1" w:rsidRPr="008E6D58" w:rsidRDefault="00A45ED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E6D58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45ED1" w:rsidRPr="008E6D58" w:rsidRDefault="00A45ED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45ED1" w:rsidRPr="008E6D58" w:rsidRDefault="00DB3683" w:rsidP="00DB36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8E6D58">
              <w:rPr>
                <w:rFonts w:asciiTheme="minorHAnsi" w:hAnsiTheme="minorHAnsi" w:cstheme="minorHAnsi"/>
                <w:sz w:val="20"/>
                <w:szCs w:val="20"/>
              </w:rPr>
              <w:t xml:space="preserve">On selecting the email address, regular updates </w:t>
            </w:r>
            <w:r w:rsidR="006B3EBB" w:rsidRPr="008E6D58">
              <w:rPr>
                <w:rFonts w:asciiTheme="minorHAnsi" w:hAnsiTheme="minorHAnsi" w:cstheme="minorHAnsi"/>
                <w:sz w:val="20"/>
                <w:szCs w:val="20"/>
              </w:rPr>
              <w:t>need</w:t>
            </w:r>
            <w:r w:rsidRPr="008E6D58">
              <w:rPr>
                <w:rFonts w:asciiTheme="minorHAnsi" w:hAnsiTheme="minorHAnsi" w:cstheme="minorHAnsi"/>
                <w:sz w:val="20"/>
                <w:szCs w:val="20"/>
              </w:rPr>
              <w:t xml:space="preserve"> to be received by the User</w:t>
            </w:r>
          </w:p>
        </w:tc>
      </w:tr>
    </w:tbl>
    <w:p w:rsidR="00293635" w:rsidRPr="006E2DE6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25" w:name="_Toc372528199"/>
      <w:bookmarkStart w:id="126" w:name="_Toc373250636"/>
      <w:r w:rsidRPr="006E2DE6">
        <w:rPr>
          <w:rFonts w:asciiTheme="minorHAnsi" w:hAnsiTheme="minorHAnsi" w:cstheme="minorHAnsi"/>
          <w:sz w:val="32"/>
          <w:szCs w:val="32"/>
        </w:rPr>
        <w:lastRenderedPageBreak/>
        <w:t>Error - Create your Account</w:t>
      </w:r>
      <w:bookmarkEnd w:id="125"/>
      <w:bookmarkEnd w:id="126"/>
    </w:p>
    <w:p w:rsidR="00293635" w:rsidRPr="006E2DE6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27" w:name="_Toc372528200"/>
      <w:bookmarkStart w:id="128" w:name="_Toc373250637"/>
      <w:r w:rsidRPr="006E2DE6">
        <w:rPr>
          <w:rFonts w:asciiTheme="minorHAnsi" w:hAnsiTheme="minorHAnsi" w:cstheme="minorHAnsi"/>
          <w:sz w:val="24"/>
        </w:rPr>
        <w:t>User Interface</w:t>
      </w:r>
      <w:bookmarkEnd w:id="127"/>
      <w:bookmarkEnd w:id="128"/>
    </w:p>
    <w:p w:rsidR="00293635" w:rsidRPr="00975A62" w:rsidRDefault="003E6455">
      <w:pPr>
        <w:pStyle w:val="AxureImageParagrap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3667CFC" wp14:editId="2DD5A6D7">
            <wp:extent cx="4076699" cy="7220309"/>
            <wp:effectExtent l="0" t="0" r="0" b="0"/>
            <wp:docPr id="39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D7" w:rsidRPr="00975A62" w:rsidRDefault="008166D7">
      <w:pPr>
        <w:pStyle w:val="AxureImageParagraph"/>
        <w:rPr>
          <w:rFonts w:asciiTheme="minorHAnsi" w:hAnsiTheme="minorHAnsi" w:cstheme="minorHAnsi"/>
        </w:rPr>
      </w:pPr>
    </w:p>
    <w:p w:rsidR="008166D7" w:rsidRPr="00975A62" w:rsidRDefault="008166D7">
      <w:pPr>
        <w:pStyle w:val="AxureImageParagraph"/>
        <w:rPr>
          <w:rFonts w:asciiTheme="minorHAnsi" w:hAnsiTheme="minorHAnsi" w:cstheme="minorHAnsi"/>
        </w:rPr>
      </w:pPr>
    </w:p>
    <w:p w:rsidR="00293635" w:rsidRPr="001011DA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29" w:name="_Toc372528201"/>
      <w:bookmarkStart w:id="130" w:name="_Toc373250638"/>
      <w:r w:rsidRPr="001011DA">
        <w:rPr>
          <w:rFonts w:asciiTheme="minorHAnsi" w:hAnsiTheme="minorHAnsi" w:cstheme="minorHAnsi"/>
          <w:sz w:val="24"/>
        </w:rPr>
        <w:lastRenderedPageBreak/>
        <w:t>Widget Table</w:t>
      </w:r>
      <w:bookmarkEnd w:id="129"/>
      <w:bookmarkEnd w:id="130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27"/>
        <w:gridCol w:w="1159"/>
        <w:gridCol w:w="1330"/>
        <w:gridCol w:w="2963"/>
      </w:tblGrid>
      <w:tr w:rsidR="00ED425A" w:rsidRPr="00975A62" w:rsidTr="00ED4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D425A" w:rsidRPr="001011DA" w:rsidRDefault="00ED425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ED425A" w:rsidRPr="001011DA" w:rsidRDefault="00ED425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ED425A" w:rsidRPr="001011DA" w:rsidRDefault="00ED425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ED425A" w:rsidRPr="001011DA" w:rsidRDefault="00ED425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ED425A" w:rsidRPr="001011DA" w:rsidRDefault="00ED425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ED425A" w:rsidRPr="00975A62" w:rsidTr="00ED425A">
        <w:tc>
          <w:tcPr>
            <w:tcW w:w="0" w:type="auto"/>
          </w:tcPr>
          <w:p w:rsidR="00ED425A" w:rsidRPr="001011DA" w:rsidRDefault="00ED4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D425A" w:rsidRPr="001011DA" w:rsidRDefault="00ED4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Error Place Holder</w:t>
            </w:r>
          </w:p>
        </w:tc>
        <w:tc>
          <w:tcPr>
            <w:tcW w:w="0" w:type="auto"/>
          </w:tcPr>
          <w:p w:rsidR="00ED425A" w:rsidRPr="001011DA" w:rsidRDefault="00ED4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Form Field </w:t>
            </w:r>
          </w:p>
        </w:tc>
        <w:tc>
          <w:tcPr>
            <w:tcW w:w="0" w:type="auto"/>
          </w:tcPr>
          <w:p w:rsidR="00ED425A" w:rsidRPr="001011DA" w:rsidRDefault="00ED4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D425A" w:rsidRPr="001011DA" w:rsidRDefault="00ED4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Error message should be displayed </w:t>
            </w:r>
          </w:p>
        </w:tc>
      </w:tr>
    </w:tbl>
    <w:p w:rsidR="00293635" w:rsidRPr="001011DA" w:rsidRDefault="0004555F" w:rsidP="00536BC0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31" w:name="_Toc372528202"/>
      <w:bookmarkStart w:id="132" w:name="_Toc373250639"/>
      <w:r w:rsidRPr="001011DA">
        <w:rPr>
          <w:rFonts w:asciiTheme="minorHAnsi" w:hAnsiTheme="minorHAnsi" w:cstheme="minorHAnsi"/>
          <w:sz w:val="32"/>
          <w:szCs w:val="32"/>
        </w:rPr>
        <w:t>Forgot Password Overla</w:t>
      </w:r>
      <w:bookmarkEnd w:id="131"/>
      <w:r w:rsidR="00536BC0" w:rsidRPr="001011DA">
        <w:rPr>
          <w:rFonts w:asciiTheme="minorHAnsi" w:hAnsiTheme="minorHAnsi" w:cstheme="minorHAnsi"/>
          <w:sz w:val="32"/>
          <w:szCs w:val="32"/>
        </w:rPr>
        <w:t>y – Retain SG functionality</w:t>
      </w:r>
      <w:bookmarkEnd w:id="132"/>
    </w:p>
    <w:p w:rsidR="00293635" w:rsidRPr="001011DA" w:rsidRDefault="0004555F" w:rsidP="00421746">
      <w:pPr>
        <w:pStyle w:val="AxureHeading2"/>
        <w:keepNext/>
        <w:spacing w:before="240"/>
        <w:rPr>
          <w:rFonts w:asciiTheme="minorHAnsi" w:hAnsiTheme="minorHAnsi" w:cstheme="minorHAnsi"/>
          <w:sz w:val="32"/>
          <w:szCs w:val="32"/>
        </w:rPr>
      </w:pPr>
      <w:bookmarkStart w:id="133" w:name="_Toc372528205"/>
      <w:bookmarkStart w:id="134" w:name="_Toc373250640"/>
      <w:r w:rsidRPr="001011DA">
        <w:rPr>
          <w:rFonts w:asciiTheme="minorHAnsi" w:hAnsiTheme="minorHAnsi" w:cstheme="minorHAnsi"/>
          <w:sz w:val="32"/>
          <w:szCs w:val="32"/>
        </w:rPr>
        <w:t>My Account - Home Page</w:t>
      </w:r>
      <w:bookmarkEnd w:id="133"/>
      <w:bookmarkEnd w:id="134"/>
    </w:p>
    <w:p w:rsidR="00293635" w:rsidRPr="001011DA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35" w:name="_Toc372528206"/>
      <w:bookmarkStart w:id="136" w:name="_Toc373250641"/>
      <w:r w:rsidRPr="001011DA">
        <w:rPr>
          <w:rFonts w:asciiTheme="minorHAnsi" w:hAnsiTheme="minorHAnsi" w:cstheme="minorHAnsi"/>
          <w:sz w:val="24"/>
        </w:rPr>
        <w:t>User Interface</w:t>
      </w:r>
      <w:bookmarkEnd w:id="135"/>
      <w:bookmarkEnd w:id="136"/>
    </w:p>
    <w:p w:rsidR="00293635" w:rsidRPr="00975A62" w:rsidRDefault="00E13879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5410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ofile home 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1011DA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37" w:name="_Toc372528207"/>
      <w:bookmarkStart w:id="138" w:name="_Toc373250642"/>
      <w:r w:rsidRPr="001011DA">
        <w:rPr>
          <w:rFonts w:asciiTheme="minorHAnsi" w:hAnsiTheme="minorHAnsi" w:cstheme="minorHAnsi"/>
          <w:sz w:val="24"/>
        </w:rPr>
        <w:lastRenderedPageBreak/>
        <w:t>Widget Table</w:t>
      </w:r>
      <w:bookmarkEnd w:id="137"/>
      <w:bookmarkEnd w:id="138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459"/>
        <w:gridCol w:w="914"/>
        <w:gridCol w:w="1088"/>
        <w:gridCol w:w="6271"/>
      </w:tblGrid>
      <w:tr w:rsidR="00D749D4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4121E6" w:rsidRPr="001011DA" w:rsidRDefault="004121E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4121E6" w:rsidRPr="001011DA" w:rsidRDefault="004121E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4121E6" w:rsidRPr="001011DA" w:rsidRDefault="004121E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4121E6" w:rsidRPr="001011DA" w:rsidRDefault="004121E6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0" w:type="auto"/>
          </w:tcPr>
          <w:p w:rsidR="004121E6" w:rsidRPr="001011DA" w:rsidRDefault="00D813E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558E" w:rsidRPr="001011DA" w:rsidRDefault="0089558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116096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4121E6" w:rsidRPr="001011DA" w:rsidRDefault="006B16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My Account should be static text</w:t>
            </w: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4121E6" w:rsidRPr="001011DA" w:rsidRDefault="00740DE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Title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Left Navigation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77547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77547D" w:rsidRPr="001011DA" w:rsidRDefault="00E13879" w:rsidP="0077547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E.g.</w:t>
            </w:r>
            <w:r w:rsidR="0077547D" w:rsidRPr="001011DA">
              <w:rPr>
                <w:rFonts w:asciiTheme="minorHAnsi" w:hAnsiTheme="minorHAnsi" w:cstheme="minorHAnsi"/>
                <w:sz w:val="20"/>
                <w:szCs w:val="20"/>
              </w:rPr>
              <w:t>: If User is in ‘My Account’ page, link in left nav should be highlighted (Bold)</w:t>
            </w:r>
          </w:p>
          <w:p w:rsidR="00D749D4" w:rsidRPr="001011DA" w:rsidRDefault="00D749D4" w:rsidP="009A069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page when clicked on other links like Address book, Payment details or Order History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Your Details</w:t>
            </w:r>
          </w:p>
        </w:tc>
        <w:tc>
          <w:tcPr>
            <w:tcW w:w="0" w:type="auto"/>
          </w:tcPr>
          <w:p w:rsidR="004121E6" w:rsidRPr="001011DA" w:rsidRDefault="00C2625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First and Last name</w:t>
            </w:r>
          </w:p>
        </w:tc>
        <w:tc>
          <w:tcPr>
            <w:tcW w:w="0" w:type="auto"/>
          </w:tcPr>
          <w:p w:rsidR="004121E6" w:rsidRPr="001011DA" w:rsidRDefault="0074088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74088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User’s Full name should be displayed 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Edit link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F44AB" w:rsidRPr="001011DA" w:rsidRDefault="007F44AB" w:rsidP="007F44A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“Your Details” section should be expanded </w:t>
            </w:r>
          </w:p>
          <w:p w:rsidR="007F44AB" w:rsidRPr="001011DA" w:rsidRDefault="007F44AB" w:rsidP="00B91D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Refer 1.18.1 User Interface</w:t>
            </w: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Your email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Email address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152939" w:rsidP="0015293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User’s email id should be displayed</w:t>
            </w: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Edit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BA659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“Your Email” section should be expanded</w:t>
            </w:r>
          </w:p>
          <w:p w:rsidR="00BA659C" w:rsidRPr="001011DA" w:rsidRDefault="00BA659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Refer 1.19.1 User Interface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Password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Masked password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7A616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Edit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121E6" w:rsidRPr="001011DA" w:rsidRDefault="00805CA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Password section should be expanded</w:t>
            </w: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Address Book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254764" w:rsidRPr="001011DA" w:rsidRDefault="0025476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Link in Left Nav. </w:t>
            </w:r>
          </w:p>
          <w:p w:rsidR="004121E6" w:rsidRPr="001011DA" w:rsidRDefault="0025476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On click - Application navigates to Address book page </w:t>
            </w:r>
          </w:p>
        </w:tc>
      </w:tr>
      <w:tr w:rsidR="00D749D4" w:rsidRPr="00975A62" w:rsidTr="00293635"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Payment Details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1938" w:rsidRPr="001011DA" w:rsidRDefault="00E21938" w:rsidP="00E219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Link in Left Nav. </w:t>
            </w:r>
          </w:p>
          <w:p w:rsidR="004121E6" w:rsidRPr="001011DA" w:rsidRDefault="00E21938" w:rsidP="00E219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On click - Application navigates to Payment details page</w:t>
            </w:r>
          </w:p>
        </w:tc>
      </w:tr>
      <w:tr w:rsidR="00D749D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Order History</w:t>
            </w:r>
          </w:p>
        </w:tc>
        <w:tc>
          <w:tcPr>
            <w:tcW w:w="0" w:type="auto"/>
          </w:tcPr>
          <w:p w:rsidR="004121E6" w:rsidRPr="001011DA" w:rsidRDefault="00AC2F1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121E6" w:rsidRPr="001011DA" w:rsidRDefault="004121E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1938" w:rsidRPr="001011DA" w:rsidRDefault="00E21938" w:rsidP="00E219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Link in Left Nav. </w:t>
            </w:r>
          </w:p>
          <w:p w:rsidR="004121E6" w:rsidRPr="001011DA" w:rsidRDefault="00E21938" w:rsidP="00E2193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On click - Application navigates to Order History page</w:t>
            </w:r>
          </w:p>
        </w:tc>
      </w:tr>
    </w:tbl>
    <w:p w:rsidR="00293635" w:rsidRPr="001011DA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39" w:name="_Toc372528208"/>
      <w:bookmarkStart w:id="140" w:name="_Toc373250643"/>
      <w:r w:rsidRPr="001011DA">
        <w:rPr>
          <w:rFonts w:asciiTheme="minorHAnsi" w:hAnsiTheme="minorHAnsi" w:cstheme="minorHAnsi"/>
          <w:sz w:val="32"/>
          <w:szCs w:val="32"/>
        </w:rPr>
        <w:lastRenderedPageBreak/>
        <w:t>My Account - Edit Details</w:t>
      </w:r>
      <w:bookmarkEnd w:id="139"/>
      <w:bookmarkEnd w:id="140"/>
    </w:p>
    <w:p w:rsidR="00293635" w:rsidRPr="001011DA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41" w:name="_Toc372528209"/>
      <w:bookmarkStart w:id="142" w:name="_Toc373250644"/>
      <w:r w:rsidRPr="001011DA">
        <w:rPr>
          <w:rFonts w:asciiTheme="minorHAnsi" w:hAnsiTheme="minorHAnsi" w:cstheme="minorHAnsi"/>
          <w:sz w:val="24"/>
        </w:rPr>
        <w:t>User Interface</w:t>
      </w:r>
      <w:bookmarkEnd w:id="141"/>
      <w:bookmarkEnd w:id="142"/>
    </w:p>
    <w:p w:rsidR="00293635" w:rsidRPr="00975A62" w:rsidRDefault="00A3704A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6324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y acc edit detail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4E" w:rsidRPr="00975A62" w:rsidRDefault="00566B4E">
      <w:pPr>
        <w:pStyle w:val="AxureImageParagraph"/>
        <w:rPr>
          <w:rFonts w:asciiTheme="minorHAnsi" w:hAnsiTheme="minorHAnsi" w:cstheme="minorHAnsi"/>
        </w:rPr>
      </w:pPr>
    </w:p>
    <w:p w:rsidR="00566B4E" w:rsidRPr="00975A62" w:rsidRDefault="00566B4E">
      <w:pPr>
        <w:pStyle w:val="AxureImageParagraph"/>
        <w:rPr>
          <w:rFonts w:asciiTheme="minorHAnsi" w:hAnsiTheme="minorHAnsi" w:cstheme="minorHAnsi"/>
        </w:rPr>
      </w:pPr>
    </w:p>
    <w:p w:rsidR="00566B4E" w:rsidRPr="00975A62" w:rsidRDefault="00566B4E">
      <w:pPr>
        <w:pStyle w:val="AxureImageParagraph"/>
        <w:rPr>
          <w:rFonts w:asciiTheme="minorHAnsi" w:hAnsiTheme="minorHAnsi" w:cstheme="minorHAnsi"/>
        </w:rPr>
      </w:pPr>
    </w:p>
    <w:p w:rsidR="00566B4E" w:rsidRPr="00975A62" w:rsidRDefault="00566B4E">
      <w:pPr>
        <w:pStyle w:val="AxureImageParagraph"/>
        <w:rPr>
          <w:rFonts w:asciiTheme="minorHAnsi" w:hAnsiTheme="minorHAnsi" w:cstheme="minorHAnsi"/>
        </w:rPr>
      </w:pPr>
    </w:p>
    <w:p w:rsidR="00293635" w:rsidRPr="001011DA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43" w:name="_Toc372528210"/>
      <w:bookmarkStart w:id="144" w:name="_Toc373250645"/>
      <w:r w:rsidRPr="001011DA">
        <w:rPr>
          <w:rFonts w:asciiTheme="minorHAnsi" w:hAnsiTheme="minorHAnsi" w:cstheme="minorHAnsi"/>
          <w:sz w:val="24"/>
        </w:rPr>
        <w:lastRenderedPageBreak/>
        <w:t>Widget Table</w:t>
      </w:r>
      <w:bookmarkEnd w:id="143"/>
      <w:bookmarkEnd w:id="14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849"/>
        <w:gridCol w:w="1096"/>
        <w:gridCol w:w="1238"/>
        <w:gridCol w:w="5549"/>
      </w:tblGrid>
      <w:tr w:rsidR="0099602B" w:rsidRPr="00975A62" w:rsidTr="00A53F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3E2D7E" w:rsidRPr="001011DA" w:rsidRDefault="003E2D7E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3E2D7E" w:rsidRPr="001011DA" w:rsidRDefault="003E2D7E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3E2D7E" w:rsidRPr="001011DA" w:rsidRDefault="003E2D7E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3E2D7E" w:rsidRPr="001011DA" w:rsidRDefault="003E2D7E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1011DA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0" w:type="auto"/>
          </w:tcPr>
          <w:p w:rsidR="003E2D7E" w:rsidRPr="001011DA" w:rsidRDefault="001136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443B" w:rsidRPr="001011DA" w:rsidRDefault="00B0443B" w:rsidP="00B0443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140629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566B4E" w:rsidRPr="001011DA" w:rsidRDefault="00B0443B" w:rsidP="000904F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My Account should be static text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3E2D7E" w:rsidRPr="001011DA" w:rsidRDefault="001136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1136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Personal details section should get closed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Title </w:t>
            </w:r>
          </w:p>
        </w:tc>
        <w:tc>
          <w:tcPr>
            <w:tcW w:w="0" w:type="auto"/>
          </w:tcPr>
          <w:p w:rsidR="003E2D7E" w:rsidRPr="001011DA" w:rsidRDefault="0011368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8C3B90" w:rsidP="008C3B9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Should be d</w:t>
            </w:r>
            <w:r w:rsidR="00F25B8A"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rop down 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Last Name </w:t>
            </w:r>
          </w:p>
        </w:tc>
        <w:tc>
          <w:tcPr>
            <w:tcW w:w="0" w:type="auto"/>
          </w:tcPr>
          <w:p w:rsidR="003E2D7E" w:rsidRPr="001011DA" w:rsidRDefault="00F25B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Personal Details</w:t>
            </w:r>
          </w:p>
        </w:tc>
        <w:tc>
          <w:tcPr>
            <w:tcW w:w="0" w:type="auto"/>
          </w:tcPr>
          <w:p w:rsidR="003E2D7E" w:rsidRPr="001011DA" w:rsidRDefault="00F25B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E34E1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Page title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3E2D7E" w:rsidRPr="001011DA" w:rsidRDefault="00F25B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Static Text </w:t>
            </w:r>
          </w:p>
        </w:tc>
        <w:tc>
          <w:tcPr>
            <w:tcW w:w="0" w:type="auto"/>
          </w:tcPr>
          <w:p w:rsidR="003E2D7E" w:rsidRPr="001011DA" w:rsidRDefault="00F25B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CA068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“Edit your Details”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3E2D7E" w:rsidRPr="001011DA" w:rsidRDefault="00CA2B7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Title drop down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491DC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Drop down Values –  Mr, Mrs, Miss, Master, Dr, Sir etc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First Name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3E2D7E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First Name </w:t>
            </w:r>
            <w:r w:rsidR="00C6078A" w:rsidRPr="001011DA">
              <w:rPr>
                <w:rFonts w:asciiTheme="minorHAnsi" w:hAnsiTheme="minorHAnsi" w:cstheme="minorHAnsi"/>
                <w:sz w:val="20"/>
                <w:szCs w:val="20"/>
              </w:rPr>
              <w:t>input field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777BD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3E2D7E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Error Msg: Please Enter Your Name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3E2D7E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Last Name </w:t>
            </w:r>
            <w:r w:rsidR="00D427BC" w:rsidRPr="001011DA">
              <w:rPr>
                <w:rFonts w:asciiTheme="minorHAnsi" w:hAnsiTheme="minorHAnsi" w:cstheme="minorHAnsi"/>
                <w:sz w:val="20"/>
                <w:szCs w:val="20"/>
              </w:rPr>
              <w:t>Input</w:t>
            </w:r>
            <w:r w:rsidR="00C6078A"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 Field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777BD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3E2D7E" w:rsidRPr="001011DA" w:rsidRDefault="008777BD" w:rsidP="008777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Error Msg: Please Enter Your Name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DOB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FE77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Drop down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3E2D7E" w:rsidRPr="001011DA" w:rsidRDefault="00FE77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DOB drop down 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25E36" w:rsidRPr="001011DA" w:rsidRDefault="00725E3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Optional</w:t>
            </w:r>
            <w:r w:rsidR="00E963C9"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 field</w:t>
            </w:r>
          </w:p>
          <w:p w:rsidR="003E2D7E" w:rsidRPr="001011DA" w:rsidRDefault="00FE77A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Format: DD//MM/ YYYY</w:t>
            </w:r>
          </w:p>
          <w:p w:rsidR="0054505E" w:rsidRPr="001011DA" w:rsidRDefault="0054505E" w:rsidP="0054505E">
            <w:pPr>
              <w:pStyle w:val="AxureTableNormalText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Error Msg: Please select the DOB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Telephone Number 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3E2D7E" w:rsidRPr="001011DA" w:rsidRDefault="003D58F4" w:rsidP="003D58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Telephone </w:t>
            </w:r>
            <w:r w:rsidR="00C6078A" w:rsidRPr="001011DA">
              <w:rPr>
                <w:rFonts w:asciiTheme="minorHAnsi" w:hAnsiTheme="minorHAnsi" w:cstheme="minorHAnsi"/>
                <w:sz w:val="20"/>
                <w:szCs w:val="20"/>
              </w:rPr>
              <w:t>input Field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D58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Optional field</w:t>
            </w:r>
            <w:r w:rsidR="00EF5EE9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D58F4" w:rsidRPr="001011DA" w:rsidRDefault="00CE4C30" w:rsidP="00EF5EE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Format</w:t>
            </w:r>
            <w:r w:rsidR="006C6EA8" w:rsidRPr="001011DA">
              <w:rPr>
                <w:rFonts w:asciiTheme="minorHAnsi" w:hAnsiTheme="minorHAnsi" w:cstheme="minorHAnsi"/>
                <w:sz w:val="20"/>
                <w:szCs w:val="20"/>
              </w:rPr>
              <w:t>:</w:t>
            </w: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 xxx-xxx-xxxx</w:t>
            </w:r>
            <w:r w:rsidR="00EF5EE9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Loyalty card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3E2D7E" w:rsidRPr="001011DA" w:rsidRDefault="008F0CA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Loyalty card input </w:t>
            </w:r>
            <w:r w:rsidR="003E2D7E" w:rsidRPr="001011DA">
              <w:rPr>
                <w:rFonts w:asciiTheme="minorHAnsi" w:hAnsiTheme="minorHAnsi" w:cstheme="minorHAnsi"/>
                <w:sz w:val="20"/>
                <w:szCs w:val="20"/>
              </w:rPr>
              <w:t>field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3052E" w:rsidRPr="001011DA" w:rsidRDefault="0013052E" w:rsidP="0013052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Optional field</w:t>
            </w:r>
            <w:r w:rsidR="00EF5EE9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E2D7E" w:rsidRPr="001011DA" w:rsidRDefault="0028303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On entering, registered user receives discount on the order</w:t>
            </w:r>
            <w:r w:rsidR="00EF5EE9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Tool tip</w:t>
            </w:r>
          </w:p>
        </w:tc>
        <w:tc>
          <w:tcPr>
            <w:tcW w:w="0" w:type="auto"/>
          </w:tcPr>
          <w:p w:rsidR="003E2D7E" w:rsidRPr="001011DA" w:rsidRDefault="0099602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Content slot message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9602B" w:rsidRPr="00975A62" w:rsidTr="00A53F03"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76343" w:rsidRPr="001011DA" w:rsidRDefault="0017634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Personal details section closes</w:t>
            </w:r>
            <w:r w:rsidR="00EF5EE9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9602B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Save Changes button</w:t>
            </w:r>
          </w:p>
        </w:tc>
        <w:tc>
          <w:tcPr>
            <w:tcW w:w="0" w:type="auto"/>
          </w:tcPr>
          <w:p w:rsidR="003E2D7E" w:rsidRPr="001011DA" w:rsidRDefault="002009F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3E2D7E" w:rsidRPr="001011DA" w:rsidRDefault="003E2D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35349" w:rsidRPr="001011DA" w:rsidRDefault="00835349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>Save Changes button is enabled only when all the required fields are entered</w:t>
            </w:r>
            <w:r w:rsidR="0020494C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E2D7E" w:rsidRPr="001011DA" w:rsidRDefault="00781BD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1011DA">
              <w:rPr>
                <w:rFonts w:asciiTheme="minorHAnsi" w:hAnsiTheme="minorHAnsi" w:cstheme="minorHAnsi"/>
                <w:sz w:val="20"/>
                <w:szCs w:val="20"/>
              </w:rPr>
              <w:t xml:space="preserve">On click - </w:t>
            </w:r>
            <w:r w:rsidR="007074A1" w:rsidRPr="001011DA">
              <w:rPr>
                <w:rFonts w:asciiTheme="minorHAnsi" w:hAnsiTheme="minorHAnsi" w:cstheme="minorHAnsi"/>
                <w:sz w:val="20"/>
                <w:szCs w:val="20"/>
              </w:rPr>
              <w:t>Edited details are saved succe</w:t>
            </w:r>
            <w:r w:rsidR="00FE011C" w:rsidRPr="001011DA">
              <w:rPr>
                <w:rFonts w:asciiTheme="minorHAnsi" w:hAnsiTheme="minorHAnsi" w:cstheme="minorHAnsi"/>
                <w:sz w:val="20"/>
                <w:szCs w:val="20"/>
              </w:rPr>
              <w:t>ss</w:t>
            </w:r>
            <w:r w:rsidR="007074A1" w:rsidRPr="001011DA">
              <w:rPr>
                <w:rFonts w:asciiTheme="minorHAnsi" w:hAnsiTheme="minorHAnsi" w:cstheme="minorHAnsi"/>
                <w:sz w:val="20"/>
                <w:szCs w:val="20"/>
              </w:rPr>
              <w:t>fully</w:t>
            </w:r>
            <w:r w:rsidR="00FE011C" w:rsidRPr="001011D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D72222" w:rsidRPr="001011DA" w:rsidRDefault="00D72222" w:rsidP="00D72222">
      <w:pPr>
        <w:pStyle w:val="AxureHeading3"/>
        <w:rPr>
          <w:rFonts w:asciiTheme="minorHAnsi" w:hAnsiTheme="minorHAnsi" w:cstheme="minorHAnsi"/>
          <w:sz w:val="24"/>
        </w:rPr>
      </w:pPr>
      <w:bookmarkStart w:id="145" w:name="_Toc357069130"/>
      <w:bookmarkStart w:id="146" w:name="_Toc362273222"/>
      <w:bookmarkStart w:id="147" w:name="_Toc373250646"/>
      <w:r w:rsidRPr="001011DA">
        <w:rPr>
          <w:rFonts w:asciiTheme="minorHAnsi" w:hAnsiTheme="minorHAnsi" w:cstheme="minorHAnsi"/>
          <w:sz w:val="24"/>
        </w:rPr>
        <w:t>Developer Notes</w:t>
      </w:r>
      <w:bookmarkEnd w:id="145"/>
      <w:bookmarkEnd w:id="146"/>
      <w:bookmarkEnd w:id="147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820"/>
        <w:gridCol w:w="4213"/>
      </w:tblGrid>
      <w:tr w:rsidR="00D72222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72222" w:rsidRPr="001011DA" w:rsidRDefault="00D72222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1011DA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D72222" w:rsidRPr="001011DA" w:rsidRDefault="00D72222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1011DA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D72222" w:rsidRPr="001011DA" w:rsidRDefault="00D72222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1011DA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AD5D84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D5D84" w:rsidRPr="001011DA" w:rsidRDefault="00AD5D84" w:rsidP="003467DF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1011DA">
              <w:rPr>
                <w:rFonts w:asciiTheme="majorHAnsi" w:hAnsiTheme="maj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AD5D84" w:rsidRPr="001011DA" w:rsidRDefault="00AD5D84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D5D84" w:rsidRPr="001011DA" w:rsidRDefault="00AD5D84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1011DA">
              <w:rPr>
                <w:rFonts w:asciiTheme="majorHAnsi" w:hAnsiTheme="majorHAnsi"/>
                <w:b w:val="0"/>
                <w:sz w:val="20"/>
                <w:szCs w:val="20"/>
              </w:rPr>
              <w:t>Pre-populate details from profile for edit mode</w:t>
            </w:r>
          </w:p>
        </w:tc>
      </w:tr>
    </w:tbl>
    <w:p w:rsidR="00293635" w:rsidRPr="002437BF" w:rsidRDefault="0004555F" w:rsidP="007E12D1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148" w:name="_Toc372528211"/>
      <w:bookmarkStart w:id="149" w:name="_Toc373250647"/>
      <w:r w:rsidRPr="002437BF">
        <w:rPr>
          <w:rFonts w:asciiTheme="minorHAnsi" w:hAnsiTheme="minorHAnsi" w:cstheme="minorHAnsi"/>
          <w:sz w:val="32"/>
          <w:szCs w:val="32"/>
        </w:rPr>
        <w:lastRenderedPageBreak/>
        <w:t>My Account - Edit Email Address</w:t>
      </w:r>
      <w:bookmarkEnd w:id="148"/>
      <w:bookmarkEnd w:id="149"/>
    </w:p>
    <w:p w:rsidR="00293635" w:rsidRPr="002437BF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50" w:name="_Toc372528212"/>
      <w:bookmarkStart w:id="151" w:name="_Toc373250648"/>
      <w:r w:rsidRPr="002437BF">
        <w:rPr>
          <w:rFonts w:asciiTheme="minorHAnsi" w:hAnsiTheme="minorHAnsi" w:cstheme="minorHAnsi"/>
          <w:sz w:val="24"/>
        </w:rPr>
        <w:t>User Interface</w:t>
      </w:r>
      <w:bookmarkEnd w:id="150"/>
      <w:bookmarkEnd w:id="151"/>
    </w:p>
    <w:p w:rsidR="00293635" w:rsidRPr="00975A62" w:rsidRDefault="00F51FAD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7181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 emai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0A" w:rsidRPr="00975A62" w:rsidRDefault="00C0140A">
      <w:pPr>
        <w:pStyle w:val="AxureImageParagraph"/>
        <w:rPr>
          <w:rFonts w:asciiTheme="minorHAnsi" w:hAnsiTheme="minorHAnsi" w:cstheme="minorHAnsi"/>
        </w:rPr>
      </w:pPr>
    </w:p>
    <w:p w:rsidR="00293635" w:rsidRPr="002437BF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52" w:name="_Toc372528213"/>
      <w:bookmarkStart w:id="153" w:name="_Toc373250649"/>
      <w:r w:rsidRPr="002437BF">
        <w:rPr>
          <w:rFonts w:asciiTheme="minorHAnsi" w:hAnsiTheme="minorHAnsi" w:cstheme="minorHAnsi"/>
          <w:sz w:val="24"/>
        </w:rPr>
        <w:lastRenderedPageBreak/>
        <w:t>Widget Table</w:t>
      </w:r>
      <w:bookmarkEnd w:id="152"/>
      <w:bookmarkEnd w:id="153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9"/>
        <w:gridCol w:w="1965"/>
        <w:gridCol w:w="1089"/>
        <w:gridCol w:w="1227"/>
        <w:gridCol w:w="5450"/>
      </w:tblGrid>
      <w:tr w:rsidR="00E83EFC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E83EFC" w:rsidRPr="002437BF" w:rsidRDefault="00E83EF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E83EFC" w:rsidRPr="002437BF" w:rsidRDefault="00E83EF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E83EFC" w:rsidRPr="002437BF" w:rsidRDefault="00E83EF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E83EFC" w:rsidRPr="002437BF" w:rsidRDefault="00E83EF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Breadcrumb 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A98" w:rsidRPr="002437BF" w:rsidRDefault="00EC7A98" w:rsidP="00EC7A9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2700C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E83EFC" w:rsidRPr="002437BF" w:rsidRDefault="00EC7A9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My Account should be static text</w:t>
            </w: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Heading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Left Navigation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Address Book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Payment Details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Order History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Personal Details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Title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37584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“Edit Email address” static text</w:t>
            </w: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E83EFC" w:rsidRPr="002437BF" w:rsidRDefault="00E83EFC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Email</w:t>
            </w:r>
            <w:r w:rsidR="00DE68EB"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Confirm Email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E83EFC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Current Email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User’s email id</w:t>
            </w: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E83EFC" w:rsidRPr="002437BF" w:rsidRDefault="00DE68EB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Email input field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E68EB" w:rsidRPr="002437BF" w:rsidRDefault="00DE68EB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DE68EB" w:rsidRPr="002437BF" w:rsidRDefault="00DE68EB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Error message: Please Enter Your Email id </w:t>
            </w:r>
          </w:p>
          <w:p w:rsidR="00E83EFC" w:rsidRPr="002437BF" w:rsidRDefault="002E1028" w:rsidP="00DE68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DE68EB"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 xx@xx.com / xx@xx.co.in</w:t>
            </w: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E83EFC" w:rsidRPr="002437BF" w:rsidRDefault="00210FC5" w:rsidP="00210FC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Confirm Email input field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210FC5" w:rsidRPr="002437BF" w:rsidRDefault="00210FC5" w:rsidP="00210FC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210FC5" w:rsidRPr="002437BF" w:rsidRDefault="00210FC5" w:rsidP="00210FC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Error message: Please Reenter Your Email id </w:t>
            </w:r>
          </w:p>
          <w:p w:rsidR="00E83EFC" w:rsidRPr="002437BF" w:rsidRDefault="002E1028" w:rsidP="00210FC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210FC5"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 xx@xx.com / xx@xx.co.in</w:t>
            </w: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E83EFC" w:rsidRPr="002437BF" w:rsidRDefault="00F3361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Password input field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3361E" w:rsidRPr="002437BF" w:rsidRDefault="00F3361E" w:rsidP="00F3361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E83EFC" w:rsidRPr="002437BF" w:rsidRDefault="00F3361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D93C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Edit email section closes</w:t>
            </w:r>
          </w:p>
        </w:tc>
      </w:tr>
      <w:tr w:rsidR="00E83EFC" w:rsidRPr="00975A62" w:rsidTr="00293635"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Save Changes button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93CF4" w:rsidRPr="002437BF" w:rsidRDefault="00D93CF4" w:rsidP="00D93C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Save Changes button is enabled only when all the required fields are entered.</w:t>
            </w:r>
          </w:p>
          <w:p w:rsidR="00E83EFC" w:rsidRPr="002437BF" w:rsidRDefault="00D93CF4" w:rsidP="00D93C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On click - Edited details are saved successfully.</w:t>
            </w:r>
          </w:p>
        </w:tc>
      </w:tr>
      <w:tr w:rsidR="00E83EF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E83EFC" w:rsidRPr="002437BF" w:rsidRDefault="00FF136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E83EFC" w:rsidRPr="002437BF" w:rsidRDefault="00E83EF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83EFC" w:rsidRPr="002437BF" w:rsidRDefault="00D93CF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2437BF">
              <w:rPr>
                <w:rFonts w:asciiTheme="minorHAnsi" w:hAnsiTheme="minorHAnsi" w:cstheme="minorHAnsi"/>
                <w:sz w:val="20"/>
                <w:szCs w:val="20"/>
              </w:rPr>
              <w:t>Close the email section</w:t>
            </w:r>
          </w:p>
        </w:tc>
      </w:tr>
    </w:tbl>
    <w:p w:rsidR="00AD5D84" w:rsidRPr="002437BF" w:rsidRDefault="00AD5D84" w:rsidP="00AD5D84">
      <w:pPr>
        <w:pStyle w:val="AxureHeading3"/>
        <w:rPr>
          <w:rFonts w:asciiTheme="minorHAnsi" w:hAnsiTheme="minorHAnsi" w:cstheme="minorHAnsi"/>
          <w:sz w:val="24"/>
        </w:rPr>
      </w:pPr>
      <w:bookmarkStart w:id="154" w:name="_Toc373250650"/>
      <w:r w:rsidRPr="002437BF">
        <w:rPr>
          <w:rFonts w:asciiTheme="minorHAnsi" w:hAnsiTheme="minorHAnsi" w:cstheme="minorHAnsi"/>
          <w:sz w:val="24"/>
        </w:rPr>
        <w:t>Developer Notes</w:t>
      </w:r>
      <w:bookmarkEnd w:id="154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1797"/>
        <w:gridCol w:w="4213"/>
      </w:tblGrid>
      <w:tr w:rsidR="00AD5D84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D5D84" w:rsidRPr="002437BF" w:rsidRDefault="00AD5D84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2437BF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AD5D84" w:rsidRPr="002437BF" w:rsidRDefault="00AD5D84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2437BF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AD5D84" w:rsidRPr="002437BF" w:rsidRDefault="00AD5D84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2437BF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AD5D84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D5D84" w:rsidRPr="002437BF" w:rsidRDefault="00AD5D84" w:rsidP="003467DF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2437BF">
              <w:rPr>
                <w:rFonts w:asciiTheme="majorHAnsi" w:hAnsiTheme="maj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AD5D84" w:rsidRPr="002437BF" w:rsidRDefault="00F05AA1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2437BF">
              <w:rPr>
                <w:rFonts w:asciiTheme="majorHAnsi" w:hAnsiTheme="majorHAnsi"/>
                <w:b w:val="0"/>
                <w:sz w:val="20"/>
                <w:szCs w:val="20"/>
              </w:rPr>
              <w:t>Edit email address</w:t>
            </w:r>
          </w:p>
        </w:tc>
        <w:tc>
          <w:tcPr>
            <w:tcW w:w="0" w:type="auto"/>
          </w:tcPr>
          <w:p w:rsidR="00AD5D84" w:rsidRPr="002437BF" w:rsidRDefault="00AD5D84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2437BF">
              <w:rPr>
                <w:rFonts w:asciiTheme="majorHAnsi" w:hAnsiTheme="majorHAnsi"/>
                <w:b w:val="0"/>
                <w:sz w:val="20"/>
                <w:szCs w:val="20"/>
              </w:rPr>
              <w:t>Pre-populate details from profile for edit mode</w:t>
            </w:r>
          </w:p>
        </w:tc>
      </w:tr>
    </w:tbl>
    <w:p w:rsidR="00293635" w:rsidRPr="002437BF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55" w:name="_Toc372528214"/>
      <w:bookmarkStart w:id="156" w:name="_Toc373250651"/>
      <w:r w:rsidRPr="002437BF">
        <w:rPr>
          <w:rFonts w:asciiTheme="minorHAnsi" w:hAnsiTheme="minorHAnsi" w:cstheme="minorHAnsi"/>
          <w:sz w:val="32"/>
          <w:szCs w:val="32"/>
        </w:rPr>
        <w:lastRenderedPageBreak/>
        <w:t>My Account - Change Password</w:t>
      </w:r>
      <w:bookmarkEnd w:id="155"/>
      <w:bookmarkEnd w:id="156"/>
    </w:p>
    <w:p w:rsidR="00293635" w:rsidRPr="002437BF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57" w:name="_Toc372528215"/>
      <w:bookmarkStart w:id="158" w:name="_Toc373250652"/>
      <w:r w:rsidRPr="002437BF">
        <w:rPr>
          <w:rFonts w:asciiTheme="minorHAnsi" w:hAnsiTheme="minorHAnsi" w:cstheme="minorHAnsi"/>
          <w:sz w:val="24"/>
        </w:rPr>
        <w:t>User Interface</w:t>
      </w:r>
      <w:bookmarkEnd w:id="157"/>
      <w:bookmarkEnd w:id="158"/>
    </w:p>
    <w:p w:rsidR="002437BF" w:rsidRPr="002437BF" w:rsidRDefault="00E241EB" w:rsidP="002437BF">
      <w:pPr>
        <w:pStyle w:val="AxureImageParagraph"/>
        <w:rPr>
          <w:rFonts w:asciiTheme="minorHAnsi" w:hAnsiTheme="minorHAnsi" w:cstheme="minorHAnsi"/>
        </w:rPr>
      </w:pPr>
      <w:bookmarkStart w:id="159" w:name="_Toc372528216"/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6791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hange pw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F" w:rsidRDefault="002437BF" w:rsidP="002437BF">
      <w:pPr>
        <w:pStyle w:val="AxureHeading3"/>
        <w:keepNext/>
        <w:numPr>
          <w:ilvl w:val="0"/>
          <w:numId w:val="0"/>
        </w:numPr>
        <w:ind w:left="990"/>
        <w:rPr>
          <w:rFonts w:asciiTheme="minorHAnsi" w:hAnsiTheme="minorHAnsi" w:cstheme="minorHAnsi"/>
          <w:sz w:val="24"/>
        </w:rPr>
      </w:pPr>
    </w:p>
    <w:p w:rsidR="00293635" w:rsidRPr="002437BF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60" w:name="_Toc373250653"/>
      <w:r w:rsidRPr="002437BF">
        <w:rPr>
          <w:rFonts w:asciiTheme="minorHAnsi" w:hAnsiTheme="minorHAnsi" w:cstheme="minorHAnsi"/>
          <w:sz w:val="24"/>
        </w:rPr>
        <w:t>Widget Table</w:t>
      </w:r>
      <w:bookmarkEnd w:id="159"/>
      <w:bookmarkEnd w:id="160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853"/>
        <w:gridCol w:w="1070"/>
        <w:gridCol w:w="1242"/>
        <w:gridCol w:w="5567"/>
      </w:tblGrid>
      <w:tr w:rsidR="00D66010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66010" w:rsidRPr="002437BF" w:rsidRDefault="00D6601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D66010" w:rsidRPr="002437BF" w:rsidRDefault="00D6601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D66010" w:rsidRPr="002437BF" w:rsidRDefault="00D6601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D66010" w:rsidRPr="002437BF" w:rsidRDefault="00D6601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D66010" w:rsidRPr="002437BF" w:rsidRDefault="00D6601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2437BF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D66010" w:rsidRPr="00975A62" w:rsidTr="00293635"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Content Slot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66010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D66010" w:rsidRPr="00352E71" w:rsidRDefault="00F07A4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T</w:t>
            </w:r>
            <w:r w:rsidR="00D66010" w:rsidRPr="00352E71">
              <w:rPr>
                <w:rFonts w:asciiTheme="minorHAnsi" w:hAnsiTheme="minorHAnsi" w:cstheme="minorHAnsi"/>
                <w:sz w:val="20"/>
                <w:szCs w:val="20"/>
              </w:rPr>
              <w:t>itle</w:t>
            </w:r>
          </w:p>
        </w:tc>
        <w:tc>
          <w:tcPr>
            <w:tcW w:w="0" w:type="auto"/>
          </w:tcPr>
          <w:p w:rsidR="00D66010" w:rsidRPr="00352E71" w:rsidRDefault="00F07A4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F07A4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Change your password</w:t>
            </w:r>
          </w:p>
        </w:tc>
      </w:tr>
      <w:tr w:rsidR="00D66010" w:rsidRPr="00975A62" w:rsidTr="00293635"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sub title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</w:tr>
      <w:tr w:rsidR="00D66010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Current password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7F6611" w:rsidP="007F6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 xml:space="preserve">User’s masked password should </w:t>
            </w:r>
          </w:p>
        </w:tc>
      </w:tr>
      <w:tr w:rsidR="00D66010" w:rsidRPr="00975A62" w:rsidTr="00293635"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New password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F6611" w:rsidRPr="00352E71" w:rsidRDefault="007F6611" w:rsidP="007F6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D66010" w:rsidRPr="00352E71" w:rsidRDefault="007F6611" w:rsidP="007F6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D66010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Confirm your password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F6611" w:rsidRPr="00352E71" w:rsidRDefault="007F6611" w:rsidP="007F6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D66010" w:rsidRPr="00352E71" w:rsidRDefault="007F6611" w:rsidP="007F661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Entered password should be masked</w:t>
            </w:r>
          </w:p>
        </w:tc>
      </w:tr>
      <w:tr w:rsidR="00D66010" w:rsidRPr="00975A62" w:rsidTr="00293635"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D66010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D66010" w:rsidRPr="00352E71" w:rsidRDefault="00D6601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66010" w:rsidRPr="00352E71" w:rsidRDefault="009F120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Close the password section</w:t>
            </w:r>
          </w:p>
        </w:tc>
      </w:tr>
      <w:tr w:rsidR="00A75696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Save Changes button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75696" w:rsidRPr="00352E71" w:rsidRDefault="00A75696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Save Changes button is enabled only when all the required fields are entered.</w:t>
            </w:r>
          </w:p>
          <w:p w:rsidR="00A75696" w:rsidRPr="00352E71" w:rsidRDefault="00A75696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On click - Edited details are saved successfully.</w:t>
            </w:r>
          </w:p>
        </w:tc>
      </w:tr>
      <w:tr w:rsidR="00A75696" w:rsidRPr="00975A62" w:rsidTr="00293635"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A75696" w:rsidRPr="00352E71" w:rsidRDefault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75696" w:rsidRPr="00352E71" w:rsidRDefault="00A75696" w:rsidP="00A7569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352E71">
              <w:rPr>
                <w:rFonts w:asciiTheme="minorHAnsi" w:hAnsiTheme="minorHAnsi" w:cstheme="minorHAnsi"/>
                <w:sz w:val="20"/>
                <w:szCs w:val="20"/>
              </w:rPr>
              <w:t>Close the password section</w:t>
            </w:r>
          </w:p>
        </w:tc>
      </w:tr>
    </w:tbl>
    <w:p w:rsidR="00293635" w:rsidRPr="00D22003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61" w:name="_Toc372528217"/>
      <w:bookmarkStart w:id="162" w:name="_Toc373250654"/>
      <w:r w:rsidRPr="00D22003">
        <w:rPr>
          <w:rFonts w:asciiTheme="minorHAnsi" w:hAnsiTheme="minorHAnsi" w:cstheme="minorHAnsi"/>
          <w:sz w:val="32"/>
          <w:szCs w:val="32"/>
        </w:rPr>
        <w:lastRenderedPageBreak/>
        <w:t>Address Book</w:t>
      </w:r>
      <w:bookmarkEnd w:id="161"/>
      <w:bookmarkEnd w:id="162"/>
    </w:p>
    <w:p w:rsidR="00293635" w:rsidRPr="00D22003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63" w:name="_Toc372528218"/>
      <w:bookmarkStart w:id="164" w:name="_Toc373250655"/>
      <w:r w:rsidRPr="00D22003">
        <w:rPr>
          <w:rFonts w:asciiTheme="minorHAnsi" w:hAnsiTheme="minorHAnsi" w:cstheme="minorHAnsi"/>
          <w:sz w:val="24"/>
        </w:rPr>
        <w:t>User Interface</w:t>
      </w:r>
      <w:bookmarkEnd w:id="163"/>
      <w:bookmarkEnd w:id="164"/>
    </w:p>
    <w:p w:rsidR="00293635" w:rsidRPr="00975A62" w:rsidRDefault="001B5329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30384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ress book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D22003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65" w:name="_Toc372528219"/>
      <w:bookmarkStart w:id="166" w:name="_Toc373250656"/>
      <w:r w:rsidRPr="00D22003">
        <w:rPr>
          <w:rFonts w:asciiTheme="minorHAnsi" w:hAnsiTheme="minorHAnsi" w:cstheme="minorHAnsi"/>
          <w:sz w:val="24"/>
        </w:rPr>
        <w:t>Widget Table</w:t>
      </w:r>
      <w:bookmarkEnd w:id="165"/>
      <w:bookmarkEnd w:id="166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43"/>
        <w:gridCol w:w="881"/>
        <w:gridCol w:w="1056"/>
        <w:gridCol w:w="6152"/>
      </w:tblGrid>
      <w:tr w:rsidR="00516963" w:rsidRPr="00975A62" w:rsidTr="00755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55BD0" w:rsidRPr="00D22003" w:rsidRDefault="00755BD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D22003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755BD0" w:rsidRPr="00D22003" w:rsidRDefault="00755BD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D22003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755BD0" w:rsidRPr="00D22003" w:rsidRDefault="00755BD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D22003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755BD0" w:rsidRPr="00D22003" w:rsidRDefault="00755BD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D22003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755BD0" w:rsidRPr="00D22003" w:rsidRDefault="00755BD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D22003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516963" w:rsidRPr="00975A62" w:rsidTr="00755BD0"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55926" w:rsidRPr="00D22003" w:rsidRDefault="00F55926" w:rsidP="00F5592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68255D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F55926" w:rsidRPr="00D22003" w:rsidRDefault="00F55926" w:rsidP="00F5592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My Account – Application should navigate to My Account home page </w:t>
            </w:r>
          </w:p>
          <w:p w:rsidR="00755BD0" w:rsidRPr="00D22003" w:rsidRDefault="00F55926" w:rsidP="00F5592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Address Book- Should be static text</w:t>
            </w:r>
          </w:p>
        </w:tc>
      </w:tr>
      <w:tr w:rsidR="00516963" w:rsidRPr="00975A62" w:rsidTr="00755B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Address Book Title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16963" w:rsidRPr="00975A62" w:rsidTr="00755BD0"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20E0" w:rsidRPr="00D22003" w:rsidRDefault="007520E0" w:rsidP="007520E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7520E0" w:rsidRPr="00D22003" w:rsidRDefault="007520E0" w:rsidP="007520E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Eg: If User is in ‘Address Book’ page, link in left nav should be highlighted (Bold)</w:t>
            </w:r>
          </w:p>
          <w:p w:rsidR="00755BD0" w:rsidRPr="00D22003" w:rsidRDefault="007520E0" w:rsidP="00232CC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Application should navigate to respective page when clicked on other links like </w:t>
            </w:r>
            <w:r w:rsidR="00232CC8" w:rsidRPr="00D22003">
              <w:rPr>
                <w:rFonts w:asciiTheme="minorHAnsi" w:hAnsiTheme="minorHAnsi" w:cstheme="minorHAnsi"/>
                <w:sz w:val="20"/>
                <w:szCs w:val="20"/>
              </w:rPr>
              <w:t>My Account Home</w:t>
            </w: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, Payment details or Order History</w:t>
            </w:r>
            <w:r w:rsidR="00C673A8" w:rsidRPr="00D22003">
              <w:rPr>
                <w:rFonts w:asciiTheme="minorHAnsi" w:hAnsiTheme="minorHAnsi" w:cstheme="minorHAnsi"/>
                <w:sz w:val="20"/>
                <w:szCs w:val="20"/>
              </w:rPr>
              <w:t xml:space="preserve"> pages</w:t>
            </w:r>
          </w:p>
        </w:tc>
      </w:tr>
      <w:tr w:rsidR="00516963" w:rsidRPr="00975A62" w:rsidTr="00755B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EC12F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Message</w:t>
            </w:r>
          </w:p>
        </w:tc>
      </w:tr>
      <w:tr w:rsidR="00516963" w:rsidRPr="00975A62" w:rsidTr="00755BD0"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Entered Address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2D2192" w:rsidP="002D219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Saved address - &lt;Title Full name&gt;, Address 1 &amp; 2, City, State, Country and Phone number</w:t>
            </w:r>
          </w:p>
        </w:tc>
      </w:tr>
      <w:tr w:rsidR="00516963" w:rsidRPr="00975A62" w:rsidTr="00755B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Default Address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9426C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Radio button – By default first entered / saved address should be selected</w:t>
            </w:r>
          </w:p>
        </w:tc>
      </w:tr>
      <w:tr w:rsidR="00516963" w:rsidRPr="00975A62" w:rsidTr="00755BD0"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Edit link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17AA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‘Edit Address Book’ section should be displayed</w:t>
            </w:r>
          </w:p>
          <w:p w:rsidR="00717AA5" w:rsidRPr="00D22003" w:rsidRDefault="00717AA5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Refer 1.22.1 User Interface</w:t>
            </w:r>
          </w:p>
        </w:tc>
      </w:tr>
      <w:tr w:rsidR="00516963" w:rsidRPr="00975A62" w:rsidTr="00755B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55BD0" w:rsidRPr="00203AA2" w:rsidRDefault="00755BD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03AA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755BD0" w:rsidRPr="00203AA2" w:rsidRDefault="00755BD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03AA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Remove Link</w:t>
            </w:r>
          </w:p>
        </w:tc>
        <w:tc>
          <w:tcPr>
            <w:tcW w:w="0" w:type="auto"/>
          </w:tcPr>
          <w:p w:rsidR="00755BD0" w:rsidRPr="00203AA2" w:rsidRDefault="00755BD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203AA2" w:rsidRDefault="00755BD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11AFD" w:rsidRPr="00203AA2" w:rsidRDefault="003F63D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03AA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Address should be removed </w:t>
            </w:r>
          </w:p>
          <w:p w:rsidR="00863F19" w:rsidRPr="00203AA2" w:rsidRDefault="00863F19" w:rsidP="00203AA2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203AA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Remove link should be displayed </w:t>
            </w:r>
            <w:r w:rsidR="00203AA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only for Shipping address (Not Billing address)</w:t>
            </w:r>
          </w:p>
        </w:tc>
      </w:tr>
      <w:tr w:rsidR="00516963" w:rsidRPr="00975A62" w:rsidTr="00755BD0"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9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Add New Address button</w:t>
            </w: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755BD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5BD0" w:rsidRPr="00D22003" w:rsidRDefault="00BB2B6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Add address book section should be displayed</w:t>
            </w:r>
            <w:r w:rsidR="003456FF" w:rsidRPr="00D22003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456FF" w:rsidRPr="00D22003" w:rsidRDefault="003456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D22003">
              <w:rPr>
                <w:rFonts w:asciiTheme="minorHAnsi" w:hAnsiTheme="minorHAnsi" w:cstheme="minorHAnsi"/>
                <w:sz w:val="20"/>
                <w:szCs w:val="20"/>
              </w:rPr>
              <w:t>Refer 1.22.1 User Interface</w:t>
            </w:r>
          </w:p>
        </w:tc>
      </w:tr>
    </w:tbl>
    <w:p w:rsidR="00293635" w:rsidRPr="0095690C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67" w:name="_Toc372528220"/>
      <w:bookmarkStart w:id="168" w:name="_Toc373250657"/>
      <w:r w:rsidRPr="0095690C">
        <w:rPr>
          <w:rFonts w:asciiTheme="minorHAnsi" w:hAnsiTheme="minorHAnsi" w:cstheme="minorHAnsi"/>
          <w:sz w:val="32"/>
          <w:szCs w:val="32"/>
        </w:rPr>
        <w:lastRenderedPageBreak/>
        <w:t xml:space="preserve">Edit </w:t>
      </w:r>
      <w:r w:rsidR="00820372" w:rsidRPr="0095690C">
        <w:rPr>
          <w:rFonts w:asciiTheme="minorHAnsi" w:hAnsiTheme="minorHAnsi" w:cstheme="minorHAnsi"/>
          <w:sz w:val="32"/>
          <w:szCs w:val="32"/>
        </w:rPr>
        <w:t xml:space="preserve">/ Add </w:t>
      </w:r>
      <w:r w:rsidRPr="0095690C">
        <w:rPr>
          <w:rFonts w:asciiTheme="minorHAnsi" w:hAnsiTheme="minorHAnsi" w:cstheme="minorHAnsi"/>
          <w:sz w:val="32"/>
          <w:szCs w:val="32"/>
        </w:rPr>
        <w:t>Address Book</w:t>
      </w:r>
      <w:bookmarkEnd w:id="167"/>
      <w:bookmarkEnd w:id="168"/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69" w:name="_Toc372528221"/>
      <w:bookmarkStart w:id="170" w:name="_Toc373250658"/>
      <w:r w:rsidRPr="0095690C">
        <w:rPr>
          <w:rFonts w:asciiTheme="minorHAnsi" w:hAnsiTheme="minorHAnsi" w:cstheme="minorHAnsi"/>
          <w:sz w:val="24"/>
        </w:rPr>
        <w:t>User Interface</w:t>
      </w:r>
      <w:bookmarkEnd w:id="169"/>
      <w:bookmarkEnd w:id="170"/>
    </w:p>
    <w:p w:rsidR="00293635" w:rsidRPr="00975A62" w:rsidRDefault="009510DE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7315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dress boo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71" w:name="_Toc372528222"/>
      <w:bookmarkStart w:id="172" w:name="_Toc373250659"/>
      <w:r w:rsidRPr="0095690C">
        <w:rPr>
          <w:rFonts w:asciiTheme="minorHAnsi" w:hAnsiTheme="minorHAnsi" w:cstheme="minorHAnsi"/>
          <w:sz w:val="24"/>
        </w:rPr>
        <w:lastRenderedPageBreak/>
        <w:t>Widget Table</w:t>
      </w:r>
      <w:bookmarkEnd w:id="171"/>
      <w:bookmarkEnd w:id="17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43"/>
        <w:gridCol w:w="881"/>
        <w:gridCol w:w="1056"/>
        <w:gridCol w:w="6152"/>
      </w:tblGrid>
      <w:tr w:rsidR="009D1077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9D1077" w:rsidRPr="0095690C" w:rsidRDefault="009D107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9D1077" w:rsidRPr="0095690C" w:rsidRDefault="009D107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9D1077" w:rsidRPr="0095690C" w:rsidRDefault="009D107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9D1077" w:rsidRPr="0095690C" w:rsidRDefault="009D107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9D1077" w:rsidRPr="0095690C" w:rsidRDefault="009D1077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9D1077" w:rsidRPr="00975A62" w:rsidTr="00293635"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9D1077" w:rsidRPr="0095690C" w:rsidRDefault="00D966A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9D1077" w:rsidRPr="0095690C" w:rsidRDefault="0093628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12728A" w:rsidRPr="0095690C" w:rsidRDefault="0012728A" w:rsidP="001272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852043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12728A" w:rsidRPr="0095690C" w:rsidRDefault="0012728A" w:rsidP="001272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My Account – Application should navigate to My Account home page </w:t>
            </w:r>
          </w:p>
          <w:p w:rsidR="009D1077" w:rsidRPr="0095690C" w:rsidRDefault="0012728A" w:rsidP="0012728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Address Book- Should be static text</w:t>
            </w:r>
          </w:p>
        </w:tc>
      </w:tr>
      <w:tr w:rsidR="009D1077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Address Book Title</w:t>
            </w:r>
          </w:p>
        </w:tc>
        <w:tc>
          <w:tcPr>
            <w:tcW w:w="0" w:type="auto"/>
          </w:tcPr>
          <w:p w:rsidR="009D1077" w:rsidRPr="0095690C" w:rsidRDefault="0060049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D1077" w:rsidRPr="00975A62" w:rsidTr="00293635"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B1608" w:rsidRPr="0095690C" w:rsidRDefault="00EB1608" w:rsidP="00EB160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EB1608" w:rsidRPr="0095690C" w:rsidRDefault="00EB1608" w:rsidP="00EB160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Eg: If User is in ‘Address Book’ page, link in left nav should be highlighted (Bold)</w:t>
            </w:r>
          </w:p>
          <w:p w:rsidR="009D1077" w:rsidRPr="0095690C" w:rsidRDefault="00EB1608" w:rsidP="00EB160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page when clicked on other links like My Account Home, Payment details or Order History pages</w:t>
            </w:r>
          </w:p>
        </w:tc>
      </w:tr>
      <w:tr w:rsidR="009D1077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D1077" w:rsidRPr="00975A62" w:rsidTr="00293635"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Entered Address</w:t>
            </w: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9D10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9D1077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Saved address</w:t>
            </w:r>
          </w:p>
        </w:tc>
      </w:tr>
      <w:tr w:rsidR="0089660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Default Address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Radio button – By default first entered / saved address should be selected</w:t>
            </w:r>
          </w:p>
        </w:tc>
      </w:tr>
      <w:tr w:rsidR="0089660A" w:rsidRPr="00975A62" w:rsidTr="00293635">
        <w:tc>
          <w:tcPr>
            <w:tcW w:w="0" w:type="auto"/>
          </w:tcPr>
          <w:p w:rsidR="0089660A" w:rsidRPr="00CB4F72" w:rsidRDefault="0089660A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CB4F72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89660A" w:rsidRPr="00B1332B" w:rsidRDefault="0089660A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B1332B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Edit link</w:t>
            </w:r>
          </w:p>
        </w:tc>
        <w:tc>
          <w:tcPr>
            <w:tcW w:w="0" w:type="auto"/>
          </w:tcPr>
          <w:p w:rsidR="0089660A" w:rsidRPr="00B1332B" w:rsidRDefault="0089660A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B1332B" w:rsidRDefault="0089660A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B1332B" w:rsidRDefault="0089660A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B1332B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‘Edit Address Book’ section should be displayed</w:t>
            </w:r>
          </w:p>
          <w:p w:rsidR="0089660A" w:rsidRPr="00B1332B" w:rsidRDefault="0089660A" w:rsidP="00A53F0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B1332B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Refer 1.22.1 User Interface</w:t>
            </w:r>
          </w:p>
        </w:tc>
      </w:tr>
      <w:tr w:rsidR="0089660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Remove Link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6B057D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Delete overlay should be displayed </w:t>
            </w:r>
          </w:p>
        </w:tc>
      </w:tr>
      <w:tr w:rsidR="0089660A" w:rsidRPr="00975A62" w:rsidTr="00293635"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 New Address button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 w:rsidP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 address book section should be displayed.</w:t>
            </w:r>
          </w:p>
          <w:p w:rsidR="0089660A" w:rsidRPr="0095690C" w:rsidRDefault="0089660A" w:rsidP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Refer 1.22.1 User Interface</w:t>
            </w:r>
          </w:p>
        </w:tc>
      </w:tr>
      <w:tr w:rsidR="0089660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Closes the Edit / Add New Address section</w:t>
            </w:r>
          </w:p>
        </w:tc>
      </w:tr>
      <w:tr w:rsidR="0089660A" w:rsidRPr="00975A62" w:rsidTr="00293635"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Title </w:t>
            </w:r>
            <w:r w:rsidR="00B529B8" w:rsidRPr="0095690C">
              <w:rPr>
                <w:rFonts w:asciiTheme="minorHAnsi" w:hAnsiTheme="minorHAnsi" w:cstheme="minorHAnsi"/>
                <w:sz w:val="20"/>
                <w:szCs w:val="20"/>
              </w:rPr>
              <w:t>input Field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Drop down Values –  </w:t>
            </w:r>
            <w:r w:rsidR="009510DE" w:rsidRPr="0095690C">
              <w:rPr>
                <w:rFonts w:asciiTheme="minorHAnsi" w:hAnsiTheme="minorHAnsi" w:cstheme="minorHAnsi"/>
                <w:sz w:val="20"/>
                <w:szCs w:val="20"/>
              </w:rPr>
              <w:t>Mr.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="009510DE" w:rsidRPr="0095690C">
              <w:rPr>
                <w:rFonts w:asciiTheme="minorHAnsi" w:hAnsiTheme="minorHAnsi" w:cstheme="minorHAnsi"/>
                <w:sz w:val="20"/>
                <w:szCs w:val="20"/>
              </w:rPr>
              <w:t>Mrs.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, Miss, Master, Dr, Sir etc</w:t>
            </w:r>
          </w:p>
        </w:tc>
      </w:tr>
      <w:tr w:rsidR="0089660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First Name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 w:rsidP="00B730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9660A" w:rsidRPr="00975A62" w:rsidTr="00293635"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Last Name 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 w:rsidP="00B730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9660A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Telephone Number 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D9757E" w:rsidRPr="0095690C" w:rsidRDefault="00D9757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9660A" w:rsidRPr="00975A62" w:rsidTr="00293635"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89660A" w:rsidRPr="0095690C" w:rsidRDefault="0089660A" w:rsidP="00B529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</w:t>
            </w:r>
            <w:r w:rsidR="00C368B7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itle </w:t>
            </w: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9660A" w:rsidRPr="0095690C" w:rsidRDefault="0089660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First name Input field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030A18" w:rsidRPr="0095690C" w:rsidRDefault="00030A1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Error Msg: Please Enter Your First Name</w:t>
            </w:r>
          </w:p>
        </w:tc>
      </w:tr>
      <w:tr w:rsidR="00030A18" w:rsidRPr="00975A62" w:rsidTr="00293635"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030A18" w:rsidRPr="0095690C" w:rsidRDefault="00030A18" w:rsidP="0098389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Last name input Field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030A18" w:rsidRPr="0095690C" w:rsidRDefault="00030A1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Error Msg: Please Enter Your Last Name</w:t>
            </w: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:rsidR="00030A18" w:rsidRPr="0095690C" w:rsidRDefault="00030A18" w:rsidP="006A56A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Telephone input Field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Optional field</w:t>
            </w:r>
          </w:p>
          <w:p w:rsidR="00030A18" w:rsidRPr="0095690C" w:rsidRDefault="009510DE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030A18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xxx-xxx-xxxx</w:t>
            </w:r>
          </w:p>
        </w:tc>
      </w:tr>
      <w:tr w:rsidR="00030A18" w:rsidRPr="00975A62" w:rsidTr="00293635"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E2109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Closes the address section</w:t>
            </w: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030A18" w:rsidRPr="0095690C" w:rsidRDefault="0091546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Label of the address field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30A18" w:rsidRPr="00975A62" w:rsidTr="00293635"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22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Address 1 &amp; 2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515BF" w:rsidRPr="0095690C" w:rsidRDefault="007515BF" w:rsidP="007515B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Required Field </w:t>
            </w:r>
          </w:p>
          <w:p w:rsidR="00030A18" w:rsidRPr="0095690C" w:rsidRDefault="007515B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Format: Address1 </w:t>
            </w:r>
          </w:p>
          <w:p w:rsidR="007515BF" w:rsidRPr="0095690C" w:rsidRDefault="007515B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              Address 2</w:t>
            </w:r>
          </w:p>
          <w:p w:rsidR="007515BF" w:rsidRPr="0095690C" w:rsidRDefault="007515BF" w:rsidP="007515B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Allow special characters, alphabets and numbers   </w:t>
            </w: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State drop down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7A5AC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Should contain all the state values</w:t>
            </w:r>
          </w:p>
        </w:tc>
      </w:tr>
      <w:tr w:rsidR="00030A18" w:rsidRPr="00975A62" w:rsidTr="00293635"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A27337" w:rsidP="00A2733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Based on the selected State, City options should be displayed </w:t>
            </w: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:rsidR="00030A18" w:rsidRPr="0095690C" w:rsidRDefault="00030A18" w:rsidP="00FA68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Country 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FA6860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United States </w:t>
            </w:r>
            <w:r w:rsidR="00AB7EB8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text 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should be displayed by default</w:t>
            </w:r>
          </w:p>
        </w:tc>
      </w:tr>
      <w:tr w:rsidR="00030A18" w:rsidRPr="00975A62" w:rsidTr="00293635"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A404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Closes the Edit / Add New Address section</w:t>
            </w:r>
          </w:p>
        </w:tc>
      </w:tr>
      <w:tr w:rsidR="00030A18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 Changes button</w:t>
            </w: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030A18" w:rsidRPr="0095690C" w:rsidRDefault="00030A1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404D6" w:rsidRPr="0095690C" w:rsidRDefault="00A404D6" w:rsidP="00A404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 Changes button is enabled only when all the required fields are entered.</w:t>
            </w:r>
          </w:p>
          <w:p w:rsidR="00030A18" w:rsidRPr="0095690C" w:rsidRDefault="00A404D6" w:rsidP="00A404D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- Edited / Entered details are saved successfully.</w:t>
            </w:r>
          </w:p>
        </w:tc>
      </w:tr>
    </w:tbl>
    <w:p w:rsidR="00E35549" w:rsidRPr="0095690C" w:rsidRDefault="00E35549" w:rsidP="00E35549">
      <w:pPr>
        <w:pStyle w:val="AxureHeading3"/>
        <w:rPr>
          <w:rFonts w:asciiTheme="minorHAnsi" w:hAnsiTheme="minorHAnsi" w:cstheme="minorHAnsi"/>
          <w:sz w:val="24"/>
        </w:rPr>
      </w:pPr>
      <w:bookmarkStart w:id="173" w:name="_Toc373250660"/>
      <w:r w:rsidRPr="0095690C">
        <w:rPr>
          <w:rFonts w:asciiTheme="minorHAnsi" w:hAnsiTheme="minorHAnsi" w:cstheme="minorHAnsi"/>
          <w:sz w:val="24"/>
        </w:rPr>
        <w:t>Developer Notes</w:t>
      </w:r>
      <w:bookmarkEnd w:id="173"/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1206"/>
        <w:gridCol w:w="820"/>
        <w:gridCol w:w="4213"/>
      </w:tblGrid>
      <w:tr w:rsidR="00E35549" w:rsidRPr="00FA7DA5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35549" w:rsidRPr="0095690C" w:rsidRDefault="00E35549" w:rsidP="003467DF">
            <w:pPr>
              <w:pStyle w:val="AxureTableHeaderText"/>
              <w:rPr>
                <w:rFonts w:asciiTheme="majorHAnsi" w:hAnsiTheme="majorHAnsi"/>
                <w:b/>
                <w:sz w:val="24"/>
              </w:rPr>
            </w:pPr>
            <w:r w:rsidRPr="0095690C">
              <w:rPr>
                <w:rFonts w:asciiTheme="majorHAnsi" w:hAnsiTheme="maj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E35549" w:rsidRPr="0095690C" w:rsidRDefault="00E35549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95690C">
              <w:rPr>
                <w:rFonts w:asciiTheme="majorHAnsi" w:hAnsiTheme="maj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E35549" w:rsidRPr="0095690C" w:rsidRDefault="00E35549" w:rsidP="003467DF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4"/>
              </w:rPr>
            </w:pPr>
            <w:r w:rsidRPr="0095690C">
              <w:rPr>
                <w:rFonts w:asciiTheme="majorHAnsi" w:hAnsiTheme="majorHAnsi"/>
                <w:b/>
                <w:sz w:val="24"/>
              </w:rPr>
              <w:t>Additional Info</w:t>
            </w:r>
          </w:p>
        </w:tc>
      </w:tr>
      <w:tr w:rsidR="00E35549" w:rsidRPr="00FA7DA5" w:rsidTr="0034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35549" w:rsidRPr="0095690C" w:rsidRDefault="00923E78" w:rsidP="003467DF">
            <w:pPr>
              <w:pStyle w:val="AxureTableHeaderText"/>
              <w:rPr>
                <w:rFonts w:asciiTheme="majorHAnsi" w:hAnsiTheme="majorHAnsi"/>
                <w:sz w:val="20"/>
                <w:szCs w:val="20"/>
              </w:rPr>
            </w:pPr>
            <w:r w:rsidRPr="0095690C">
              <w:rPr>
                <w:rFonts w:asciiTheme="majorHAnsi" w:hAnsiTheme="majorHAnsi"/>
                <w:sz w:val="20"/>
                <w:szCs w:val="20"/>
              </w:rPr>
              <w:t>12-25</w:t>
            </w:r>
          </w:p>
        </w:tc>
        <w:tc>
          <w:tcPr>
            <w:tcW w:w="0" w:type="auto"/>
          </w:tcPr>
          <w:p w:rsidR="00E35549" w:rsidRPr="0095690C" w:rsidRDefault="00E35549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35549" w:rsidRPr="0095690C" w:rsidRDefault="00E35549" w:rsidP="003467DF">
            <w:pPr>
              <w:pStyle w:val="AxureTableHeader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0"/>
                <w:szCs w:val="20"/>
              </w:rPr>
            </w:pPr>
            <w:r w:rsidRPr="0095690C">
              <w:rPr>
                <w:rFonts w:asciiTheme="majorHAnsi" w:hAnsiTheme="majorHAnsi"/>
                <w:b w:val="0"/>
                <w:sz w:val="20"/>
                <w:szCs w:val="20"/>
              </w:rPr>
              <w:t>Pre-populate details from profile for edit mode</w:t>
            </w:r>
          </w:p>
        </w:tc>
      </w:tr>
    </w:tbl>
    <w:p w:rsidR="00293635" w:rsidRPr="0095690C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74" w:name="_Toc372528223"/>
      <w:bookmarkStart w:id="175" w:name="_Toc373250661"/>
      <w:r w:rsidRPr="0095690C">
        <w:rPr>
          <w:rFonts w:asciiTheme="minorHAnsi" w:hAnsiTheme="minorHAnsi" w:cstheme="minorHAnsi"/>
          <w:sz w:val="32"/>
          <w:szCs w:val="32"/>
        </w:rPr>
        <w:t>Delete Overlay</w:t>
      </w:r>
      <w:bookmarkEnd w:id="174"/>
      <w:bookmarkEnd w:id="175"/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76" w:name="_Toc372528224"/>
      <w:bookmarkStart w:id="177" w:name="_Toc373250662"/>
      <w:r w:rsidRPr="0095690C">
        <w:rPr>
          <w:rFonts w:asciiTheme="minorHAnsi" w:hAnsiTheme="minorHAnsi" w:cstheme="minorHAnsi"/>
          <w:sz w:val="24"/>
        </w:rPr>
        <w:t>User Interface</w:t>
      </w:r>
      <w:bookmarkEnd w:id="176"/>
      <w:bookmarkEnd w:id="177"/>
    </w:p>
    <w:p w:rsidR="00293635" w:rsidRPr="00B4442F" w:rsidRDefault="0004555F">
      <w:pPr>
        <w:pStyle w:val="AxureImageParagraph"/>
        <w:rPr>
          <w:rFonts w:asciiTheme="minorHAnsi" w:hAnsiTheme="minorHAnsi" w:cstheme="minorHAnsi"/>
          <w:sz w:val="24"/>
        </w:rPr>
      </w:pPr>
      <w:r w:rsidRPr="00B4442F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6AC47AD7" wp14:editId="0EA98451">
            <wp:extent cx="3810000" cy="2238375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211"/>
        <w:gridCol w:w="1033"/>
        <w:gridCol w:w="1205"/>
        <w:gridCol w:w="6283"/>
      </w:tblGrid>
      <w:tr w:rsidR="008F53B7" w:rsidRPr="00975A62" w:rsidTr="00A53F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B12EDA" w:rsidRPr="0095690C" w:rsidRDefault="00B12ED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8F53B7" w:rsidRPr="00975A62" w:rsidTr="00A53F03"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12EDA" w:rsidRPr="0095690C" w:rsidRDefault="006B057D" w:rsidP="006B057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Delete Overlay 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Remove link, Delete overlay should be displayed </w:t>
            </w:r>
          </w:p>
        </w:tc>
      </w:tr>
      <w:tr w:rsidR="008F53B7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‘Do you want to remove this address’</w:t>
            </w:r>
          </w:p>
        </w:tc>
      </w:tr>
      <w:tr w:rsidR="008F53B7" w:rsidRPr="00975A62" w:rsidTr="00A53F03"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OK button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Selected Address will be removed</w:t>
            </w:r>
          </w:p>
        </w:tc>
      </w:tr>
      <w:tr w:rsidR="008F53B7" w:rsidRPr="00975A62" w:rsidTr="00A53F0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Cancel button</w:t>
            </w:r>
          </w:p>
        </w:tc>
        <w:tc>
          <w:tcPr>
            <w:tcW w:w="0" w:type="auto"/>
          </w:tcPr>
          <w:p w:rsidR="00B12EDA" w:rsidRPr="0095690C" w:rsidRDefault="00A524EC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12EDA" w:rsidRPr="0095690C" w:rsidRDefault="00B12EDA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12EDA" w:rsidRPr="0095690C" w:rsidRDefault="001954D9" w:rsidP="0014697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Delete overlay should be </w:t>
            </w:r>
            <w:r w:rsidR="00146977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closed and User stays on </w:t>
            </w:r>
            <w:r w:rsidR="0094296B" w:rsidRPr="0095690C">
              <w:rPr>
                <w:rFonts w:asciiTheme="minorHAnsi" w:hAnsiTheme="minorHAnsi" w:cstheme="minorHAnsi"/>
                <w:sz w:val="20"/>
                <w:szCs w:val="20"/>
              </w:rPr>
              <w:t>same (</w:t>
            </w:r>
            <w:r w:rsidR="00146977" w:rsidRPr="0095690C">
              <w:rPr>
                <w:rFonts w:asciiTheme="minorHAnsi" w:hAnsiTheme="minorHAnsi" w:cstheme="minorHAnsi"/>
                <w:sz w:val="20"/>
                <w:szCs w:val="20"/>
              </w:rPr>
              <w:t>address book</w:t>
            </w:r>
            <w:r w:rsidR="0094296B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/ payment details)</w:t>
            </w:r>
            <w:r w:rsidR="00146977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page </w:t>
            </w:r>
          </w:p>
        </w:tc>
      </w:tr>
    </w:tbl>
    <w:p w:rsidR="00293635" w:rsidRPr="0095690C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r w:rsidRPr="00975A62">
        <w:rPr>
          <w:rFonts w:asciiTheme="minorHAnsi" w:hAnsiTheme="minorHAnsi" w:cstheme="minorHAnsi"/>
        </w:rPr>
        <w:br w:type="page"/>
      </w:r>
      <w:bookmarkStart w:id="178" w:name="_Toc372528225"/>
      <w:bookmarkStart w:id="179" w:name="_Toc373250663"/>
      <w:r w:rsidRPr="0095690C">
        <w:rPr>
          <w:rFonts w:asciiTheme="minorHAnsi" w:hAnsiTheme="minorHAnsi" w:cstheme="minorHAnsi"/>
          <w:sz w:val="32"/>
          <w:szCs w:val="32"/>
        </w:rPr>
        <w:lastRenderedPageBreak/>
        <w:t>Payment Details</w:t>
      </w:r>
      <w:bookmarkEnd w:id="178"/>
      <w:bookmarkEnd w:id="179"/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80" w:name="_Toc372528226"/>
      <w:bookmarkStart w:id="181" w:name="_Toc373250664"/>
      <w:r w:rsidRPr="0095690C">
        <w:rPr>
          <w:rFonts w:asciiTheme="minorHAnsi" w:hAnsiTheme="minorHAnsi" w:cstheme="minorHAnsi"/>
          <w:sz w:val="24"/>
        </w:rPr>
        <w:t>User Interface</w:t>
      </w:r>
      <w:bookmarkEnd w:id="180"/>
      <w:bookmarkEnd w:id="181"/>
    </w:p>
    <w:p w:rsidR="00293635" w:rsidRPr="00975A62" w:rsidRDefault="00765B36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39712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d car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82" w:name="_Toc372528227"/>
      <w:bookmarkStart w:id="183" w:name="_Toc373250665"/>
      <w:r w:rsidRPr="0095690C">
        <w:rPr>
          <w:rFonts w:asciiTheme="minorHAnsi" w:hAnsiTheme="minorHAnsi" w:cstheme="minorHAnsi"/>
          <w:sz w:val="24"/>
        </w:rPr>
        <w:t>Widget Table</w:t>
      </w:r>
      <w:bookmarkEnd w:id="182"/>
      <w:bookmarkEnd w:id="183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521"/>
        <w:gridCol w:w="887"/>
        <w:gridCol w:w="1062"/>
        <w:gridCol w:w="6262"/>
      </w:tblGrid>
      <w:tr w:rsidR="00090D00" w:rsidRPr="00561176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90D00" w:rsidRPr="0095690C" w:rsidRDefault="00090D0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090D00" w:rsidRPr="0095690C" w:rsidRDefault="00090D0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090D00" w:rsidRPr="0095690C" w:rsidRDefault="00090D0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090D00" w:rsidRPr="0095690C" w:rsidRDefault="00090D0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090D00" w:rsidRPr="0095690C" w:rsidRDefault="00090D00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B02B54" w:rsidRPr="00975A62" w:rsidTr="00293635"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4A31DC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B02B54" w:rsidRPr="0095690C" w:rsidRDefault="00B02B5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My Account – Application should navigate to My Account home page </w:t>
            </w:r>
          </w:p>
          <w:p w:rsidR="00B02B54" w:rsidRPr="0095690C" w:rsidRDefault="00B02B54" w:rsidP="00A53F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Payment Details - Should be static text</w:t>
            </w:r>
          </w:p>
        </w:tc>
      </w:tr>
      <w:tr w:rsidR="00B02B5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 w:rsidP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B02B54" w:rsidRPr="0095690C" w:rsidRDefault="00C252A8" w:rsidP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E.g.</w:t>
            </w:r>
            <w:r w:rsidR="00B02B54" w:rsidRPr="0095690C">
              <w:rPr>
                <w:rFonts w:asciiTheme="minorHAnsi" w:hAnsiTheme="minorHAnsi" w:cstheme="minorHAnsi"/>
                <w:sz w:val="20"/>
                <w:szCs w:val="20"/>
              </w:rPr>
              <w:t>: If User is in ‘</w:t>
            </w:r>
            <w:r w:rsidR="0071181F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Payment 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details ‘page</w:t>
            </w:r>
            <w:r w:rsidR="00B02B54" w:rsidRPr="0095690C">
              <w:rPr>
                <w:rFonts w:asciiTheme="minorHAnsi" w:hAnsiTheme="minorHAnsi" w:cstheme="minorHAnsi"/>
                <w:sz w:val="20"/>
                <w:szCs w:val="20"/>
              </w:rPr>
              <w:t>, link in left nav should be highlighted (Bold)</w:t>
            </w:r>
          </w:p>
          <w:p w:rsidR="00B02B54" w:rsidRPr="0095690C" w:rsidRDefault="00B02B54" w:rsidP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page when clicked on other links like My Account Home, Payment details or Order History pages</w:t>
            </w:r>
          </w:p>
        </w:tc>
      </w:tr>
      <w:tr w:rsidR="00B02B54" w:rsidRPr="00975A62" w:rsidTr="00293635"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B02B54" w:rsidRPr="0095690C" w:rsidRDefault="00F578B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Title  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2A584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Manage your payment details</w:t>
            </w:r>
          </w:p>
        </w:tc>
      </w:tr>
      <w:tr w:rsidR="00B02B5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Static text 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02B54" w:rsidRPr="00975A62" w:rsidTr="00293635"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Saved Card details</w:t>
            </w:r>
          </w:p>
        </w:tc>
        <w:tc>
          <w:tcPr>
            <w:tcW w:w="0" w:type="auto"/>
          </w:tcPr>
          <w:p w:rsidR="00B02B54" w:rsidRPr="0095690C" w:rsidRDefault="00396D6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345DA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nickname, card type, number (masked except last 4 digits)</w:t>
            </w:r>
            <w:r w:rsidR="002B6875" w:rsidRPr="0095690C">
              <w:rPr>
                <w:rFonts w:asciiTheme="minorHAnsi" w:hAnsiTheme="minorHAnsi" w:cstheme="minorHAnsi"/>
                <w:sz w:val="20"/>
                <w:szCs w:val="20"/>
              </w:rPr>
              <w:t>, exp date and card holder name</w:t>
            </w:r>
          </w:p>
        </w:tc>
      </w:tr>
      <w:tr w:rsidR="00B02B54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 New Card button</w:t>
            </w:r>
          </w:p>
        </w:tc>
        <w:tc>
          <w:tcPr>
            <w:tcW w:w="0" w:type="auto"/>
          </w:tcPr>
          <w:p w:rsidR="00B02B54" w:rsidRPr="0095690C" w:rsidRDefault="00396D61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B02B54" w:rsidRPr="0095690C" w:rsidRDefault="00B02B5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B02B54" w:rsidRPr="0095690C" w:rsidRDefault="005B1C5D" w:rsidP="005B1C5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Payment Details – Add / Edit section should be displayed</w:t>
            </w:r>
          </w:p>
        </w:tc>
      </w:tr>
      <w:tr w:rsidR="00B24A3B" w:rsidRPr="00975A62" w:rsidTr="00293635">
        <w:tc>
          <w:tcPr>
            <w:tcW w:w="0" w:type="auto"/>
          </w:tcPr>
          <w:p w:rsidR="00B24A3B" w:rsidRPr="0095690C" w:rsidRDefault="00B24A3B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B24A3B" w:rsidRPr="0095690C" w:rsidRDefault="00C36C7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Saved Address</w:t>
            </w:r>
          </w:p>
        </w:tc>
        <w:tc>
          <w:tcPr>
            <w:tcW w:w="0" w:type="auto"/>
          </w:tcPr>
          <w:p w:rsidR="00B24A3B" w:rsidRPr="0095690C" w:rsidRDefault="00B24A3B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24A3B" w:rsidRPr="0095690C" w:rsidRDefault="00B24A3B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B24A3B" w:rsidRPr="0095690C" w:rsidRDefault="00EB1F32" w:rsidP="005B1C5D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Billing address should be displayed</w:t>
            </w:r>
          </w:p>
        </w:tc>
      </w:tr>
      <w:tr w:rsidR="00C36C7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C36C73" w:rsidRPr="009B12C5" w:rsidRDefault="00C36C73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B12C5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lastRenderedPageBreak/>
              <w:t>8</w:t>
            </w:r>
          </w:p>
        </w:tc>
        <w:tc>
          <w:tcPr>
            <w:tcW w:w="0" w:type="auto"/>
          </w:tcPr>
          <w:p w:rsidR="00C36C73" w:rsidRPr="009B12C5" w:rsidRDefault="00C36C7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B12C5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Edit </w:t>
            </w:r>
          </w:p>
        </w:tc>
        <w:tc>
          <w:tcPr>
            <w:tcW w:w="0" w:type="auto"/>
          </w:tcPr>
          <w:p w:rsidR="00C36C73" w:rsidRPr="009B12C5" w:rsidRDefault="00C36C7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B12C5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C36C73" w:rsidRPr="009B12C5" w:rsidRDefault="00C36C73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242B1" w:rsidRDefault="00C36C73" w:rsidP="00B10000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B12C5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Payment Details – Add / Edit section should be displayed </w:t>
            </w:r>
          </w:p>
          <w:p w:rsidR="00583C7B" w:rsidRPr="009B12C5" w:rsidRDefault="00583C7B" w:rsidP="00583C7B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Edited address should be saved in payment setting and address book page</w:t>
            </w:r>
          </w:p>
        </w:tc>
      </w:tr>
      <w:tr w:rsidR="00C36C73" w:rsidRPr="00975A62" w:rsidTr="00293635">
        <w:tc>
          <w:tcPr>
            <w:tcW w:w="0" w:type="auto"/>
          </w:tcPr>
          <w:p w:rsidR="00C36C73" w:rsidRPr="0095690C" w:rsidRDefault="00C36C7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C36C73" w:rsidRPr="0095690C" w:rsidRDefault="00C36C7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Remove </w:t>
            </w:r>
          </w:p>
        </w:tc>
        <w:tc>
          <w:tcPr>
            <w:tcW w:w="0" w:type="auto"/>
          </w:tcPr>
          <w:p w:rsidR="00C36C73" w:rsidRPr="0095690C" w:rsidRDefault="00C36C7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C36C73" w:rsidRPr="0095690C" w:rsidRDefault="00C36C7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C36C73" w:rsidRPr="0095690C" w:rsidRDefault="00C36C7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Delete overlay should be displayed</w:t>
            </w:r>
          </w:p>
        </w:tc>
      </w:tr>
    </w:tbl>
    <w:p w:rsidR="00293635" w:rsidRPr="0095690C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84" w:name="_Toc372528228"/>
      <w:bookmarkStart w:id="185" w:name="_Toc373250666"/>
      <w:r w:rsidRPr="0095690C">
        <w:rPr>
          <w:rFonts w:asciiTheme="minorHAnsi" w:hAnsiTheme="minorHAnsi" w:cstheme="minorHAnsi"/>
          <w:sz w:val="32"/>
          <w:szCs w:val="32"/>
        </w:rPr>
        <w:lastRenderedPageBreak/>
        <w:t xml:space="preserve">Payment Details </w:t>
      </w:r>
      <w:r w:rsidR="004679EA" w:rsidRPr="0095690C">
        <w:rPr>
          <w:rFonts w:asciiTheme="minorHAnsi" w:hAnsiTheme="minorHAnsi" w:cstheme="minorHAnsi"/>
          <w:sz w:val="32"/>
          <w:szCs w:val="32"/>
        </w:rPr>
        <w:t>–</w:t>
      </w:r>
      <w:r w:rsidRPr="0095690C">
        <w:rPr>
          <w:rFonts w:asciiTheme="minorHAnsi" w:hAnsiTheme="minorHAnsi" w:cstheme="minorHAnsi"/>
          <w:sz w:val="32"/>
          <w:szCs w:val="32"/>
        </w:rPr>
        <w:t xml:space="preserve"> Add</w:t>
      </w:r>
      <w:bookmarkEnd w:id="184"/>
      <w:r w:rsidR="004679EA" w:rsidRPr="0095690C">
        <w:rPr>
          <w:rFonts w:asciiTheme="minorHAnsi" w:hAnsiTheme="minorHAnsi" w:cstheme="minorHAnsi"/>
          <w:sz w:val="32"/>
          <w:szCs w:val="32"/>
        </w:rPr>
        <w:t xml:space="preserve"> / Edit</w:t>
      </w:r>
      <w:bookmarkEnd w:id="185"/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86" w:name="_Toc372528229"/>
      <w:bookmarkStart w:id="187" w:name="_Toc373250667"/>
      <w:r w:rsidRPr="0095690C">
        <w:rPr>
          <w:rFonts w:asciiTheme="minorHAnsi" w:hAnsiTheme="minorHAnsi" w:cstheme="minorHAnsi"/>
          <w:sz w:val="24"/>
        </w:rPr>
        <w:t>User Interface</w:t>
      </w:r>
      <w:bookmarkEnd w:id="186"/>
      <w:bookmarkEnd w:id="187"/>
    </w:p>
    <w:p w:rsidR="00AA2292" w:rsidRPr="002E6478" w:rsidRDefault="00BC01F9" w:rsidP="00AA2292">
      <w:pPr>
        <w:pStyle w:val="AxureHeading3"/>
        <w:keepNext/>
        <w:numPr>
          <w:ilvl w:val="0"/>
          <w:numId w:val="0"/>
        </w:numPr>
        <w:ind w:left="99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6858000" cy="7315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yment Detail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5" w:rsidRPr="00975A62" w:rsidRDefault="00293635">
      <w:pPr>
        <w:pStyle w:val="AxureImageParagraph"/>
        <w:rPr>
          <w:rFonts w:asciiTheme="minorHAnsi" w:hAnsiTheme="minorHAnsi" w:cstheme="minorHAnsi"/>
        </w:rPr>
      </w:pPr>
    </w:p>
    <w:p w:rsidR="00AA2292" w:rsidRDefault="00AA2292" w:rsidP="00AA2292">
      <w:pPr>
        <w:pStyle w:val="AxureHeading3"/>
        <w:keepNext/>
        <w:numPr>
          <w:ilvl w:val="0"/>
          <w:numId w:val="0"/>
        </w:numPr>
        <w:rPr>
          <w:rFonts w:asciiTheme="minorHAnsi" w:hAnsiTheme="minorHAnsi" w:cstheme="minorHAnsi"/>
        </w:rPr>
      </w:pPr>
      <w:bookmarkStart w:id="188" w:name="_Toc372528230"/>
    </w:p>
    <w:p w:rsidR="00AA2292" w:rsidRPr="0095690C" w:rsidRDefault="00AA2292" w:rsidP="00AA2292">
      <w:pPr>
        <w:pStyle w:val="AxureHeading3"/>
        <w:keepNext/>
        <w:tabs>
          <w:tab w:val="clear" w:pos="2430"/>
          <w:tab w:val="num" w:pos="1440"/>
        </w:tabs>
        <w:ind w:left="0"/>
        <w:rPr>
          <w:rFonts w:asciiTheme="minorHAnsi" w:hAnsiTheme="minorHAnsi" w:cstheme="minorHAnsi"/>
          <w:sz w:val="24"/>
        </w:rPr>
      </w:pPr>
      <w:bookmarkStart w:id="189" w:name="_Toc373250669"/>
      <w:r w:rsidRPr="0095690C">
        <w:rPr>
          <w:rFonts w:asciiTheme="minorHAnsi" w:hAnsiTheme="minorHAnsi" w:cstheme="minorHAnsi"/>
          <w:sz w:val="24"/>
        </w:rPr>
        <w:t>Widget Table</w:t>
      </w:r>
      <w:bookmarkEnd w:id="189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708"/>
        <w:gridCol w:w="878"/>
        <w:gridCol w:w="1053"/>
        <w:gridCol w:w="6093"/>
      </w:tblGrid>
      <w:tr w:rsidR="00AA2292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A2292" w:rsidRPr="0095690C" w:rsidRDefault="00AA2292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AA2292" w:rsidRPr="0095690C" w:rsidRDefault="00AA2292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AA2292" w:rsidRPr="0095690C" w:rsidRDefault="00AA2292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AA2292" w:rsidRPr="0095690C" w:rsidRDefault="00AA2292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AA2292" w:rsidRPr="0095690C" w:rsidRDefault="00AA2292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FC5C99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My Account – Application should navigate to My Account home page 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Payment Details - Should be static text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Eg: If User is in ‘Payment </w:t>
            </w:r>
            <w:r w:rsidR="00E82E38" w:rsidRPr="0095690C">
              <w:rPr>
                <w:rFonts w:asciiTheme="minorHAnsi" w:hAnsiTheme="minorHAnsi" w:cstheme="minorHAnsi"/>
                <w:sz w:val="20"/>
                <w:szCs w:val="20"/>
              </w:rPr>
              <w:t>details ‘page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, link in left nav should be highlighted (Bold)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page when clicked on other links like My Account Home, Payment details or Order History pages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Closes the payment details section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 Changes button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 Changes button is enabled only when all the required fields are entered.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- Edited / Entered details are saved successfully.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Saved Card details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nickname, card type, number (masked except last 4 digits), exp date and card holder name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Edit link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Payment Details – Add / Edit section should be displayed 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Remove Link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Delete overlay should be displayed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Static Text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Name on the card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Error message: Please enter your name on the card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name Input Text Field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Type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Should be a drop down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type drop down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Drop down values – Visa, American express, Discover, Master card etc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Card Number 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Error message: Please enter valid card number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Card </w:t>
            </w:r>
            <w:r w:rsidR="006134CB" w:rsidRPr="0095690C">
              <w:rPr>
                <w:rFonts w:asciiTheme="minorHAnsi" w:hAnsiTheme="minorHAnsi" w:cstheme="minorHAnsi"/>
                <w:sz w:val="20"/>
                <w:szCs w:val="20"/>
              </w:rPr>
              <w:t>number Field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Card validation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Expiry Date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Drop down</w:t>
            </w:r>
          </w:p>
          <w:p w:rsidR="00E25AC1" w:rsidRPr="0095690C" w:rsidRDefault="006134C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Format:</w:t>
            </w:r>
            <w:r w:rsidR="00E25AC1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MM/ YYYY</w:t>
            </w:r>
          </w:p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MM/ YYYY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Error message: Please select a proper expiry date</w:t>
            </w:r>
          </w:p>
        </w:tc>
      </w:tr>
      <w:tr w:rsidR="00E25AC1" w:rsidTr="003467DF"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 New Card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Enter payment details section should be displayed</w:t>
            </w:r>
          </w:p>
        </w:tc>
      </w:tr>
      <w:tr w:rsidR="00E25AC1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Billing address details</w:t>
            </w:r>
          </w:p>
        </w:tc>
        <w:tc>
          <w:tcPr>
            <w:tcW w:w="0" w:type="auto"/>
          </w:tcPr>
          <w:p w:rsidR="00E25AC1" w:rsidRPr="0095690C" w:rsidRDefault="00D97646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Label</w:t>
            </w: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E25AC1" w:rsidRPr="0095690C" w:rsidRDefault="00E25AC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</w:tr>
      <w:tr w:rsidR="007C21CE" w:rsidTr="003467DF"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lastRenderedPageBreak/>
              <w:t>20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Address 1 &amp; 2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Required Field </w:t>
            </w:r>
          </w:p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Format: Address1 </w:t>
            </w:r>
          </w:p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              Address 2</w:t>
            </w:r>
          </w:p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Allow special characters, alphabets and numbers   </w:t>
            </w:r>
          </w:p>
        </w:tc>
      </w:tr>
      <w:tr w:rsidR="007C21CE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State drop down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Should contain all the state values</w:t>
            </w:r>
          </w:p>
        </w:tc>
      </w:tr>
      <w:tr w:rsidR="007C21CE" w:rsidTr="003467DF"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City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Based on the selected State, City options should be displayed </w:t>
            </w:r>
          </w:p>
        </w:tc>
      </w:tr>
      <w:tr w:rsidR="007C21CE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23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Country drop down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United States text should be displayed by default</w:t>
            </w:r>
          </w:p>
        </w:tc>
      </w:tr>
      <w:tr w:rsidR="007C21CE" w:rsidTr="003467DF"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Entered Address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Saved address</w:t>
            </w:r>
          </w:p>
        </w:tc>
      </w:tr>
      <w:tr w:rsidR="007C21CE" w:rsidTr="009569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8"/>
        </w:trPr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Add New Card</w:t>
            </w:r>
            <w:r w:rsidR="00367BA5"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button</w:t>
            </w: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7C21CE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7C21CE" w:rsidRPr="0095690C" w:rsidRDefault="00E82E38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User should be allowed to enter new Credit card</w:t>
            </w:r>
          </w:p>
        </w:tc>
      </w:tr>
    </w:tbl>
    <w:p w:rsidR="00AA2292" w:rsidRDefault="00AA2292" w:rsidP="00AA2292">
      <w:pPr>
        <w:pStyle w:val="AxureHeading3"/>
        <w:keepNext/>
        <w:numPr>
          <w:ilvl w:val="0"/>
          <w:numId w:val="0"/>
        </w:numPr>
        <w:rPr>
          <w:rFonts w:asciiTheme="minorHAnsi" w:hAnsiTheme="minorHAnsi" w:cstheme="minorHAnsi"/>
        </w:rPr>
      </w:pPr>
    </w:p>
    <w:p w:rsidR="00293635" w:rsidRPr="0095690C" w:rsidRDefault="0004555F">
      <w:pPr>
        <w:pStyle w:val="AxureHeading2"/>
        <w:keepNext/>
        <w:rPr>
          <w:rFonts w:asciiTheme="minorHAnsi" w:hAnsiTheme="minorHAnsi" w:cstheme="minorHAnsi"/>
          <w:sz w:val="32"/>
          <w:szCs w:val="32"/>
        </w:rPr>
      </w:pPr>
      <w:bookmarkStart w:id="190" w:name="_Toc372528231"/>
      <w:bookmarkStart w:id="191" w:name="_Toc373250670"/>
      <w:bookmarkEnd w:id="188"/>
      <w:r w:rsidRPr="0095690C">
        <w:rPr>
          <w:rFonts w:asciiTheme="minorHAnsi" w:hAnsiTheme="minorHAnsi" w:cstheme="minorHAnsi"/>
          <w:sz w:val="32"/>
          <w:szCs w:val="32"/>
        </w:rPr>
        <w:t>Order History</w:t>
      </w:r>
      <w:bookmarkEnd w:id="190"/>
      <w:bookmarkEnd w:id="191"/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92" w:name="_Toc372528232"/>
      <w:bookmarkStart w:id="193" w:name="_Toc373250671"/>
      <w:r w:rsidRPr="0095690C">
        <w:rPr>
          <w:rFonts w:asciiTheme="minorHAnsi" w:hAnsiTheme="minorHAnsi" w:cstheme="minorHAnsi"/>
          <w:sz w:val="24"/>
        </w:rPr>
        <w:t>User Interface</w:t>
      </w:r>
      <w:bookmarkEnd w:id="192"/>
      <w:bookmarkEnd w:id="193"/>
    </w:p>
    <w:p w:rsidR="00293635" w:rsidRPr="00975A62" w:rsidRDefault="00626670">
      <w:pPr>
        <w:pStyle w:val="AxureImage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858000" cy="7315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64" w:rsidRPr="00975A62" w:rsidRDefault="00693364">
      <w:pPr>
        <w:pStyle w:val="AxureImageParagraph"/>
        <w:rPr>
          <w:rFonts w:asciiTheme="minorHAnsi" w:hAnsiTheme="minorHAnsi" w:cstheme="minorHAnsi"/>
        </w:rPr>
      </w:pPr>
    </w:p>
    <w:p w:rsidR="00293635" w:rsidRPr="0095690C" w:rsidRDefault="0004555F">
      <w:pPr>
        <w:pStyle w:val="AxureHeading3"/>
        <w:keepNext/>
        <w:rPr>
          <w:rFonts w:asciiTheme="minorHAnsi" w:hAnsiTheme="minorHAnsi" w:cstheme="minorHAnsi"/>
          <w:sz w:val="24"/>
        </w:rPr>
      </w:pPr>
      <w:bookmarkStart w:id="194" w:name="_Toc372528233"/>
      <w:bookmarkStart w:id="195" w:name="_Toc373250672"/>
      <w:r w:rsidRPr="0095690C">
        <w:rPr>
          <w:rFonts w:asciiTheme="minorHAnsi" w:hAnsiTheme="minorHAnsi" w:cstheme="minorHAnsi"/>
          <w:sz w:val="24"/>
        </w:rPr>
        <w:lastRenderedPageBreak/>
        <w:t>Widget Table</w:t>
      </w:r>
      <w:bookmarkEnd w:id="194"/>
      <w:bookmarkEnd w:id="19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9"/>
        <w:gridCol w:w="1442"/>
        <w:gridCol w:w="891"/>
        <w:gridCol w:w="1065"/>
        <w:gridCol w:w="6333"/>
      </w:tblGrid>
      <w:tr w:rsidR="0046081C" w:rsidRPr="00975A62" w:rsidTr="00293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46081C" w:rsidRPr="0095690C" w:rsidRDefault="0046081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46081C" w:rsidRPr="0095690C" w:rsidRDefault="0046081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46081C" w:rsidRPr="0095690C" w:rsidRDefault="0046081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46081C" w:rsidRPr="0095690C" w:rsidRDefault="0046081C" w:rsidP="00A53F03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3309A" w:rsidRPr="0095690C" w:rsidRDefault="0053309A" w:rsidP="0053309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A44BDC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46081C" w:rsidRPr="0095690C" w:rsidRDefault="0053309A" w:rsidP="0053309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My Account – Application should navigate to Account home page</w:t>
            </w:r>
          </w:p>
          <w:p w:rsidR="003636C9" w:rsidRPr="0095690C" w:rsidRDefault="003636C9" w:rsidP="0053309A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History – Static text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7B0A47" w:rsidRPr="0095690C" w:rsidRDefault="007B0A47" w:rsidP="007B0A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Present page link should be highlighted </w:t>
            </w:r>
          </w:p>
          <w:p w:rsidR="007B0A47" w:rsidRPr="0095690C" w:rsidRDefault="007B0A47" w:rsidP="007B0A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Eg: If User is in ‘Payment details’page, link in left nav should be highlighted (Bold)</w:t>
            </w:r>
          </w:p>
          <w:p w:rsidR="0046081C" w:rsidRPr="0095690C" w:rsidRDefault="007B0A47" w:rsidP="007B0A47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Application should navigate to respective page when clicked on other links like My Account Home, Payment details or Order History pages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No Orders Message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7341CB" w:rsidP="007341C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Message ‘We have no orders for this account’ should be displayed when user has not placed orders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Title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9F21F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Order Details 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Id</w:t>
            </w:r>
          </w:p>
        </w:tc>
        <w:tc>
          <w:tcPr>
            <w:tcW w:w="0" w:type="auto"/>
          </w:tcPr>
          <w:p w:rsidR="0046081C" w:rsidRPr="0095690C" w:rsidRDefault="00AF5C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0" w:type="auto"/>
          </w:tcPr>
          <w:p w:rsidR="0046081C" w:rsidRPr="0095690C" w:rsidRDefault="00AF5C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AF5C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Format: MM/DD/YYYY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Status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2E11B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Either one of the status </w:t>
            </w:r>
          </w:p>
          <w:p w:rsidR="002E11B6" w:rsidRPr="0095690C" w:rsidRDefault="002E11B6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Style w:val="value"/>
                <w:rFonts w:asciiTheme="minorHAnsi" w:hAnsiTheme="minorHAnsi" w:cstheme="minorHAnsi"/>
                <w:sz w:val="20"/>
                <w:szCs w:val="20"/>
              </w:rPr>
              <w:t>Not shipped, Shipped and Cancelled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Status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529D2" w:rsidRPr="0095690C" w:rsidRDefault="00A529D2" w:rsidP="00A529D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Either one of the status </w:t>
            </w:r>
          </w:p>
          <w:p w:rsidR="0046081C" w:rsidRPr="0095690C" w:rsidRDefault="00A529D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Style w:val="value"/>
                <w:rFonts w:asciiTheme="minorHAnsi" w:hAnsiTheme="minorHAnsi" w:cstheme="minorHAnsi"/>
                <w:sz w:val="20"/>
                <w:szCs w:val="20"/>
              </w:rPr>
              <w:t xml:space="preserve">Not shipped, Shipped, 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633994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should navigate to respective product detail page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A59EB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should navigate to respective product detail page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Quantity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qty of products, the order was placed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Price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Price of the product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Size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Sku attributes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Sku attributes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Billing Address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 w:rsidP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Address entered to Bill the order </w:t>
            </w: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Address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D86BEC" w:rsidP="00D86BE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Address entered to Ship the order</w:t>
            </w: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Full Name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Address 1 &amp; 2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City, State, Country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6081C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Phone Number</w:t>
            </w: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46081C" w:rsidRPr="0095690C" w:rsidRDefault="0046081C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65603" w:rsidRPr="00975A62" w:rsidTr="00293635">
        <w:tc>
          <w:tcPr>
            <w:tcW w:w="0" w:type="auto"/>
          </w:tcPr>
          <w:p w:rsidR="00F65603" w:rsidRPr="0095690C" w:rsidRDefault="00F656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Sub total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Sub Total or the order should be displayed</w:t>
            </w:r>
          </w:p>
        </w:tc>
      </w:tr>
      <w:tr w:rsidR="00F6560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65603" w:rsidRPr="0095690C" w:rsidRDefault="00F656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24</w:t>
            </w:r>
          </w:p>
        </w:tc>
        <w:tc>
          <w:tcPr>
            <w:tcW w:w="0" w:type="auto"/>
          </w:tcPr>
          <w:p w:rsidR="00F65603" w:rsidRPr="0095690C" w:rsidRDefault="00E8172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charge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charge applicable to the Order should be displayed</w:t>
            </w:r>
          </w:p>
        </w:tc>
      </w:tr>
      <w:tr w:rsidR="00F65603" w:rsidRPr="00975A62" w:rsidTr="00293635">
        <w:tc>
          <w:tcPr>
            <w:tcW w:w="0" w:type="auto"/>
          </w:tcPr>
          <w:p w:rsidR="00F65603" w:rsidRPr="0095690C" w:rsidRDefault="00F656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Estimated Tax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Tax applicable to the Order should be displayed</w:t>
            </w:r>
          </w:p>
        </w:tc>
      </w:tr>
      <w:tr w:rsidR="00F65603" w:rsidRPr="00975A62" w:rsidTr="002936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F65603" w:rsidRPr="0095690C" w:rsidRDefault="00F65603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Total</w:t>
            </w: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F65603" w:rsidRPr="0095690C" w:rsidRDefault="00F65603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Total = Subtotal + </w:t>
            </w:r>
            <w:r w:rsidR="00E8172F" w:rsidRPr="0095690C">
              <w:rPr>
                <w:rFonts w:asciiTheme="minorHAnsi" w:hAnsiTheme="minorHAnsi" w:cstheme="minorHAnsi"/>
                <w:sz w:val="20"/>
                <w:szCs w:val="20"/>
              </w:rPr>
              <w:t>Shipping charge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+ Tax</w:t>
            </w:r>
          </w:p>
        </w:tc>
      </w:tr>
    </w:tbl>
    <w:p w:rsidR="00293635" w:rsidRPr="0095690C" w:rsidRDefault="00E63EBE" w:rsidP="00E63EBE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196" w:name="_Toc373250673"/>
      <w:r w:rsidRPr="0095690C">
        <w:rPr>
          <w:rFonts w:asciiTheme="minorHAnsi" w:hAnsiTheme="minorHAnsi" w:cstheme="minorHAnsi"/>
          <w:sz w:val="32"/>
          <w:szCs w:val="32"/>
        </w:rPr>
        <w:t>Order History – Guest User</w:t>
      </w:r>
      <w:bookmarkEnd w:id="196"/>
      <w:r w:rsidRPr="0095690C">
        <w:rPr>
          <w:rFonts w:asciiTheme="minorHAnsi" w:hAnsiTheme="minorHAnsi" w:cstheme="minorHAnsi"/>
          <w:sz w:val="32"/>
          <w:szCs w:val="32"/>
        </w:rPr>
        <w:t xml:space="preserve"> </w:t>
      </w:r>
    </w:p>
    <w:p w:rsidR="00E63EBE" w:rsidRPr="0095690C" w:rsidRDefault="00E63EBE" w:rsidP="00E63EBE">
      <w:pPr>
        <w:pStyle w:val="AxureHeading3"/>
        <w:rPr>
          <w:rFonts w:asciiTheme="minorHAnsi" w:hAnsiTheme="minorHAnsi" w:cstheme="minorHAnsi"/>
          <w:sz w:val="24"/>
        </w:rPr>
      </w:pPr>
      <w:bookmarkStart w:id="197" w:name="_Toc373250674"/>
      <w:r w:rsidRPr="0095690C">
        <w:rPr>
          <w:rFonts w:asciiTheme="minorHAnsi" w:hAnsiTheme="minorHAnsi" w:cstheme="minorHAnsi"/>
          <w:sz w:val="24"/>
        </w:rPr>
        <w:t>User Interface</w:t>
      </w:r>
      <w:bookmarkEnd w:id="197"/>
    </w:p>
    <w:p w:rsidR="00E63EBE" w:rsidRDefault="00082DB5" w:rsidP="00E63EBE">
      <w:pPr>
        <w:pStyle w:val="AxureHeading3"/>
        <w:numPr>
          <w:ilvl w:val="0"/>
          <w:numId w:val="0"/>
        </w:numPr>
        <w:ind w:left="990"/>
      </w:pPr>
      <w:r>
        <w:rPr>
          <w:noProof/>
        </w:rPr>
        <w:drawing>
          <wp:inline distT="0" distB="0" distL="0" distR="0">
            <wp:extent cx="6858000" cy="3038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H-Guest us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BE" w:rsidRPr="0095690C" w:rsidRDefault="00834618" w:rsidP="00834618">
      <w:pPr>
        <w:pStyle w:val="AxureHeading3"/>
        <w:rPr>
          <w:rFonts w:asciiTheme="minorHAnsi" w:hAnsiTheme="minorHAnsi" w:cstheme="minorHAnsi"/>
          <w:sz w:val="24"/>
        </w:rPr>
      </w:pPr>
      <w:bookmarkStart w:id="198" w:name="_Toc373250676"/>
      <w:r w:rsidRPr="0095690C">
        <w:rPr>
          <w:rFonts w:asciiTheme="minorHAnsi" w:hAnsiTheme="minorHAnsi" w:cstheme="minorHAnsi"/>
          <w:sz w:val="24"/>
        </w:rPr>
        <w:t>Widgets</w:t>
      </w:r>
      <w:bookmarkEnd w:id="198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269"/>
        <w:gridCol w:w="910"/>
        <w:gridCol w:w="1495"/>
        <w:gridCol w:w="6058"/>
      </w:tblGrid>
      <w:tr w:rsidR="00314DDB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E6B98" w:rsidRPr="0095690C" w:rsidRDefault="008E6B98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314DDB" w:rsidTr="003467DF"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8E6B98" w:rsidP="008E6B9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Click on </w:t>
            </w:r>
            <w:r w:rsidR="00D5270B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8E6B98" w:rsidRPr="0095690C" w:rsidRDefault="008E6B98" w:rsidP="008E6B98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My Account – Application should navigate to Account home page</w:t>
            </w:r>
          </w:p>
          <w:p w:rsidR="008E6B98" w:rsidRPr="0095690C" w:rsidRDefault="008E6B98" w:rsidP="008E6B98">
            <w:pPr>
              <w:pStyle w:val="AxureTableNormalText"/>
              <w:rPr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History – Static text</w:t>
            </w:r>
          </w:p>
        </w:tc>
      </w:tr>
      <w:tr w:rsidR="00314DDB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Order ID </w:t>
            </w: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582B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582B92" w:rsidRPr="0095690C" w:rsidRDefault="00582B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‘Please enter a valid Order ID’</w:t>
            </w:r>
          </w:p>
          <w:p w:rsidR="00582B92" w:rsidRPr="0095690C" w:rsidRDefault="00582B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‘Order ID does not exist in the records’</w:t>
            </w:r>
          </w:p>
        </w:tc>
      </w:tr>
      <w:tr w:rsidR="00314DDB" w:rsidTr="003467DF"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Zip Code</w:t>
            </w: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582B92" w:rsidRPr="0095690C" w:rsidRDefault="00582B92" w:rsidP="00582B92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Required Field</w:t>
            </w:r>
          </w:p>
          <w:p w:rsidR="008E6B98" w:rsidRPr="0095690C" w:rsidRDefault="00582B92" w:rsidP="00582B92">
            <w:pPr>
              <w:pStyle w:val="AxureTableNormalText"/>
              <w:rPr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‘Please enter a valid Zip code’</w:t>
            </w:r>
          </w:p>
        </w:tc>
      </w:tr>
      <w:tr w:rsidR="00314DDB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Submit</w:t>
            </w: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entering valid Order ID, Zip code and Phone number, User should be able to search for the Order Details as a Guest User</w:t>
            </w:r>
          </w:p>
          <w:p w:rsidR="002643C0" w:rsidRPr="0095690C" w:rsidRDefault="002643C0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Details section should be displayed</w:t>
            </w:r>
          </w:p>
          <w:p w:rsidR="00A60CC9" w:rsidRPr="0095690C" w:rsidRDefault="00A60CC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Left Nav should not be displayed</w:t>
            </w:r>
          </w:p>
        </w:tc>
      </w:tr>
      <w:tr w:rsidR="00314DDB" w:rsidTr="003467DF"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5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Cancel</w:t>
            </w: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1543C9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On Cancel, Application </w:t>
            </w:r>
            <w:r w:rsidR="00546E1E" w:rsidRPr="0095690C">
              <w:rPr>
                <w:rFonts w:asciiTheme="minorHAnsi" w:hAnsiTheme="minorHAnsi" w:cstheme="minorHAnsi"/>
                <w:sz w:val="20"/>
                <w:szCs w:val="20"/>
              </w:rPr>
              <w:t>should navigate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to Home page</w:t>
            </w:r>
          </w:p>
        </w:tc>
      </w:tr>
      <w:tr w:rsidR="00314DDB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8E6B98" w:rsidRPr="0095690C" w:rsidRDefault="00250606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Content </w:t>
            </w:r>
            <w:r w:rsidR="008E6B98" w:rsidRPr="0095690C">
              <w:rPr>
                <w:rFonts w:asciiTheme="minorHAnsi" w:hAnsiTheme="minorHAnsi" w:cstheme="minorHAnsi"/>
                <w:sz w:val="20"/>
                <w:szCs w:val="20"/>
              </w:rPr>
              <w:t>Slot 1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C900A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order-</w:t>
            </w:r>
            <w:r w:rsidR="00546E1E" w:rsidRPr="0095690C">
              <w:rPr>
                <w:rFonts w:asciiTheme="minorHAnsi" w:hAnsiTheme="minorHAnsi" w:cstheme="minorHAnsi"/>
                <w:sz w:val="20"/>
                <w:szCs w:val="20"/>
              </w:rPr>
              <w:t>history guest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user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sz w:val="20"/>
                <w:szCs w:val="20"/>
              </w:rPr>
            </w:pPr>
          </w:p>
        </w:tc>
      </w:tr>
      <w:tr w:rsidR="00314DDB" w:rsidTr="003467DF"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Phone Number</w:t>
            </w:r>
          </w:p>
        </w:tc>
        <w:tc>
          <w:tcPr>
            <w:tcW w:w="0" w:type="auto"/>
          </w:tcPr>
          <w:p w:rsidR="008E6B98" w:rsidRPr="0095690C" w:rsidRDefault="00314DDB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Form Field</w:t>
            </w:r>
          </w:p>
        </w:tc>
        <w:tc>
          <w:tcPr>
            <w:tcW w:w="0" w:type="auto"/>
          </w:tcPr>
          <w:p w:rsidR="008E6B98" w:rsidRPr="0095690C" w:rsidRDefault="008E6B98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8E6B98" w:rsidRPr="0095690C" w:rsidRDefault="00582B92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Option field </w:t>
            </w:r>
          </w:p>
        </w:tc>
      </w:tr>
    </w:tbl>
    <w:p w:rsidR="00E63EBE" w:rsidRDefault="00E63EBE" w:rsidP="002B287D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</w:pPr>
    </w:p>
    <w:p w:rsidR="0095690C" w:rsidRPr="00975A62" w:rsidRDefault="0095690C" w:rsidP="002B287D">
      <w:pPr>
        <w:pStyle w:val="AxureHeading2"/>
        <w:keepNext/>
        <w:numPr>
          <w:ilvl w:val="0"/>
          <w:numId w:val="0"/>
        </w:numPr>
        <w:rPr>
          <w:rFonts w:asciiTheme="minorHAnsi" w:hAnsiTheme="minorHAnsi" w:cstheme="minorHAnsi"/>
        </w:rPr>
        <w:sectPr w:rsidR="0095690C" w:rsidRPr="00975A62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A973BD" w:rsidRPr="0095690C" w:rsidRDefault="00A973BD" w:rsidP="00A973BD">
      <w:pPr>
        <w:pStyle w:val="AxureHeading2"/>
        <w:rPr>
          <w:rFonts w:asciiTheme="minorHAnsi" w:hAnsiTheme="minorHAnsi" w:cstheme="minorHAnsi"/>
          <w:sz w:val="32"/>
          <w:szCs w:val="32"/>
        </w:rPr>
      </w:pPr>
      <w:bookmarkStart w:id="199" w:name="_Toc373250677"/>
      <w:r w:rsidRPr="0095690C">
        <w:rPr>
          <w:rFonts w:asciiTheme="minorHAnsi" w:hAnsiTheme="minorHAnsi" w:cstheme="minorHAnsi"/>
          <w:sz w:val="32"/>
          <w:szCs w:val="32"/>
        </w:rPr>
        <w:t>Mini Cart</w:t>
      </w:r>
      <w:bookmarkEnd w:id="199"/>
    </w:p>
    <w:p w:rsidR="00A973BD" w:rsidRPr="0095690C" w:rsidRDefault="0095690C" w:rsidP="00A973BD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bookmarkStart w:id="200" w:name="_Toc373250678"/>
      <w:r w:rsidRPr="0095690C">
        <w:rPr>
          <w:rFonts w:asciiTheme="minorHAnsi" w:hAnsiTheme="minorHAnsi" w:cstheme="minorHAnsi"/>
          <w:sz w:val="24"/>
        </w:rPr>
        <w:t>1.32</w:t>
      </w:r>
      <w:r w:rsidR="00A973BD" w:rsidRPr="0095690C">
        <w:rPr>
          <w:rFonts w:asciiTheme="minorHAnsi" w:hAnsiTheme="minorHAnsi" w:cstheme="minorHAnsi"/>
          <w:sz w:val="24"/>
        </w:rPr>
        <w:t>.1 User Interface</w:t>
      </w:r>
      <w:bookmarkEnd w:id="200"/>
    </w:p>
    <w:p w:rsidR="00A973BD" w:rsidRPr="00A973BD" w:rsidRDefault="00A973BD" w:rsidP="00A973BD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36"/>
          <w:szCs w:val="36"/>
        </w:rPr>
      </w:pPr>
      <w:bookmarkStart w:id="201" w:name="_Toc373250679"/>
      <w:r>
        <w:rPr>
          <w:noProof/>
        </w:rPr>
        <w:drawing>
          <wp:inline distT="0" distB="0" distL="0" distR="0" wp14:anchorId="32BA6DE8" wp14:editId="351718DA">
            <wp:extent cx="5094514" cy="3823854"/>
            <wp:effectExtent l="0" t="0" r="0" b="5715"/>
            <wp:docPr id="11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74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1"/>
    </w:p>
    <w:p w:rsidR="00A973BD" w:rsidRPr="0095690C" w:rsidRDefault="00A973BD" w:rsidP="00A973BD">
      <w:pPr>
        <w:pStyle w:val="AxureHeading3"/>
        <w:keepNext/>
        <w:numPr>
          <w:ilvl w:val="2"/>
          <w:numId w:val="19"/>
        </w:numPr>
        <w:rPr>
          <w:rFonts w:asciiTheme="minorHAnsi" w:hAnsiTheme="minorHAnsi" w:cstheme="minorHAnsi"/>
          <w:sz w:val="24"/>
        </w:rPr>
      </w:pPr>
      <w:bookmarkStart w:id="202" w:name="_Toc373250680"/>
      <w:r w:rsidRPr="0095690C">
        <w:rPr>
          <w:rFonts w:asciiTheme="minorHAnsi" w:hAnsiTheme="minorHAnsi" w:cstheme="minorHAnsi"/>
          <w:sz w:val="24"/>
        </w:rPr>
        <w:t>Widget Table</w:t>
      </w:r>
      <w:bookmarkEnd w:id="20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882"/>
        <w:gridCol w:w="1119"/>
        <w:gridCol w:w="1291"/>
        <w:gridCol w:w="5440"/>
      </w:tblGrid>
      <w:tr w:rsidR="00A973BD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A973BD" w:rsidRPr="0095690C" w:rsidTr="003467DF"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Close Icon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Closes the Mini cart </w:t>
            </w:r>
          </w:p>
        </w:tc>
      </w:tr>
      <w:tr w:rsidR="00A973BD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Shopping bag title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73BD" w:rsidRPr="0095690C" w:rsidTr="003467DF"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respective product detail page</w:t>
            </w:r>
          </w:p>
        </w:tc>
      </w:tr>
      <w:tr w:rsidR="00A973BD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respective product detail page</w:t>
            </w:r>
          </w:p>
        </w:tc>
      </w:tr>
      <w:tr w:rsidR="00A973BD" w:rsidRPr="0095690C" w:rsidTr="003467DF"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5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Size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Selected Size of the product should be displayed</w:t>
            </w:r>
          </w:p>
        </w:tc>
      </w:tr>
      <w:tr w:rsidR="00A973BD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A973B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Selected color of the product should be displayed</w:t>
            </w:r>
          </w:p>
        </w:tc>
      </w:tr>
      <w:tr w:rsidR="00A973BD" w:rsidRPr="0095690C" w:rsidTr="003467DF"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Qty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Qty selected should be displayed</w:t>
            </w:r>
          </w:p>
        </w:tc>
      </w:tr>
      <w:tr w:rsidR="00A973BD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Price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Price of the product</w:t>
            </w:r>
          </w:p>
        </w:tc>
      </w:tr>
      <w:tr w:rsidR="00A973BD" w:rsidRPr="0095690C" w:rsidTr="003467DF"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Personalized Message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Message (if entered by User)</w:t>
            </w:r>
          </w:p>
        </w:tc>
      </w:tr>
      <w:tr w:rsidR="00A973BD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Order total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595C4A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Qty * Price</w:t>
            </w:r>
          </w:p>
        </w:tc>
      </w:tr>
      <w:tr w:rsidR="00A973BD" w:rsidRPr="0095690C" w:rsidTr="00A973BD">
        <w:trPr>
          <w:trHeight w:val="528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View Cart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7E71A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Application navigates to Cart page </w:t>
            </w:r>
          </w:p>
        </w:tc>
      </w:tr>
      <w:tr w:rsidR="00A973BD" w:rsidRPr="0095690C" w:rsidTr="00A973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"/>
        </w:trPr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Continue Shopping</w:t>
            </w: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A973B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A973BD" w:rsidRPr="0095690C" w:rsidRDefault="007E71AB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Application closes the mini cart and navigates to the Home page</w:t>
            </w:r>
          </w:p>
        </w:tc>
      </w:tr>
    </w:tbl>
    <w:p w:rsidR="00A973BD" w:rsidRPr="0095690C" w:rsidRDefault="00A973BD" w:rsidP="00A973BD">
      <w:pPr>
        <w:rPr>
          <w:rFonts w:asciiTheme="minorHAnsi" w:hAnsiTheme="minorHAnsi" w:cstheme="minorHAnsi"/>
          <w:sz w:val="20"/>
          <w:szCs w:val="20"/>
        </w:rPr>
        <w:sectPr w:rsidR="00A973BD" w:rsidRPr="0095690C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A973BD" w:rsidRPr="0095690C" w:rsidRDefault="00A973BD" w:rsidP="00A973BD">
      <w:pPr>
        <w:rPr>
          <w:rFonts w:asciiTheme="minorHAnsi" w:hAnsiTheme="minorHAnsi" w:cstheme="minorHAnsi"/>
          <w:sz w:val="20"/>
          <w:szCs w:val="20"/>
        </w:rPr>
      </w:pPr>
    </w:p>
    <w:p w:rsidR="00382E0C" w:rsidRPr="0095690C" w:rsidRDefault="00B81B60" w:rsidP="00B81B60">
      <w:pPr>
        <w:pStyle w:val="AxureHeading2"/>
        <w:numPr>
          <w:ilvl w:val="1"/>
          <w:numId w:val="19"/>
        </w:numPr>
        <w:rPr>
          <w:rFonts w:asciiTheme="minorHAnsi" w:hAnsiTheme="minorHAnsi" w:cstheme="minorHAnsi"/>
          <w:sz w:val="32"/>
          <w:szCs w:val="32"/>
        </w:rPr>
      </w:pPr>
      <w:bookmarkStart w:id="203" w:name="_Toc373250681"/>
      <w:r w:rsidRPr="0095690C">
        <w:rPr>
          <w:rFonts w:asciiTheme="minorHAnsi" w:hAnsiTheme="minorHAnsi" w:cstheme="minorHAnsi"/>
          <w:sz w:val="32"/>
          <w:szCs w:val="32"/>
        </w:rPr>
        <w:t>Shopping Bag</w:t>
      </w:r>
      <w:bookmarkEnd w:id="203"/>
      <w:r w:rsidRPr="0095690C">
        <w:rPr>
          <w:rFonts w:asciiTheme="minorHAnsi" w:hAnsiTheme="minorHAnsi" w:cstheme="minorHAnsi"/>
          <w:sz w:val="32"/>
          <w:szCs w:val="32"/>
        </w:rPr>
        <w:t xml:space="preserve"> </w:t>
      </w:r>
    </w:p>
    <w:p w:rsidR="00B81B60" w:rsidRPr="0095690C" w:rsidRDefault="0095690C" w:rsidP="00B81B60">
      <w:pPr>
        <w:pStyle w:val="AxureHeading2"/>
        <w:numPr>
          <w:ilvl w:val="0"/>
          <w:numId w:val="0"/>
        </w:numPr>
        <w:rPr>
          <w:rFonts w:asciiTheme="minorHAnsi" w:hAnsiTheme="minorHAnsi" w:cstheme="minorHAnsi"/>
          <w:sz w:val="24"/>
        </w:rPr>
      </w:pPr>
      <w:r w:rsidRPr="0095690C">
        <w:rPr>
          <w:rFonts w:asciiTheme="minorHAnsi" w:hAnsiTheme="minorHAnsi" w:cstheme="minorHAnsi"/>
          <w:sz w:val="24"/>
        </w:rPr>
        <w:t xml:space="preserve">        </w:t>
      </w:r>
      <w:bookmarkStart w:id="204" w:name="_Toc373250682"/>
      <w:r w:rsidR="00B81B60" w:rsidRPr="0095690C">
        <w:rPr>
          <w:rFonts w:asciiTheme="minorHAnsi" w:hAnsiTheme="minorHAnsi" w:cstheme="minorHAnsi"/>
          <w:sz w:val="24"/>
        </w:rPr>
        <w:t>1.</w:t>
      </w:r>
      <w:r w:rsidRPr="0095690C">
        <w:rPr>
          <w:rFonts w:asciiTheme="minorHAnsi" w:hAnsiTheme="minorHAnsi" w:cstheme="minorHAnsi"/>
          <w:sz w:val="24"/>
        </w:rPr>
        <w:t>33.1</w:t>
      </w:r>
      <w:r w:rsidR="00B81B60" w:rsidRPr="0095690C">
        <w:rPr>
          <w:rFonts w:asciiTheme="minorHAnsi" w:hAnsiTheme="minorHAnsi" w:cstheme="minorHAnsi"/>
          <w:sz w:val="24"/>
        </w:rPr>
        <w:t>. User Interface</w:t>
      </w:r>
      <w:bookmarkEnd w:id="204"/>
    </w:p>
    <w:p w:rsidR="00382E0C" w:rsidRDefault="00382E0C">
      <w:pPr>
        <w:rPr>
          <w:rFonts w:asciiTheme="minorHAnsi" w:hAnsiTheme="minorHAnsi" w:cstheme="minorHAnsi"/>
        </w:rPr>
      </w:pPr>
    </w:p>
    <w:p w:rsidR="00382E0C" w:rsidRDefault="002D3C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6858000" cy="5562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a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5D" w:rsidRDefault="006C625D">
      <w:pPr>
        <w:rPr>
          <w:rFonts w:asciiTheme="minorHAnsi" w:hAnsiTheme="minorHAnsi" w:cstheme="minorHAnsi"/>
        </w:rPr>
      </w:pPr>
    </w:p>
    <w:p w:rsidR="00382E0C" w:rsidRPr="0095690C" w:rsidRDefault="0036767F" w:rsidP="0036767F">
      <w:pPr>
        <w:pStyle w:val="AxureHeading3"/>
        <w:numPr>
          <w:ilvl w:val="2"/>
          <w:numId w:val="19"/>
        </w:numPr>
        <w:rPr>
          <w:rFonts w:asciiTheme="minorHAnsi" w:hAnsiTheme="minorHAnsi" w:cstheme="minorHAnsi"/>
          <w:sz w:val="24"/>
        </w:rPr>
      </w:pPr>
      <w:bookmarkStart w:id="205" w:name="_Toc373250683"/>
      <w:r w:rsidRPr="0095690C">
        <w:rPr>
          <w:rFonts w:asciiTheme="minorHAnsi" w:hAnsiTheme="minorHAnsi" w:cstheme="minorHAnsi"/>
          <w:sz w:val="24"/>
        </w:rPr>
        <w:t>Widget</w:t>
      </w:r>
      <w:bookmarkEnd w:id="20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1058"/>
        <w:gridCol w:w="1656"/>
        <w:gridCol w:w="962"/>
        <w:gridCol w:w="1135"/>
        <w:gridCol w:w="5979"/>
      </w:tblGrid>
      <w:tr w:rsidR="00F35B26" w:rsidTr="0034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6767F" w:rsidRPr="0095690C" w:rsidRDefault="0036767F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Label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Field Type 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>Data source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HeaderText"/>
              <w:rPr>
                <w:rFonts w:asciiTheme="minorHAnsi" w:hAnsiTheme="minorHAnsi" w:cstheme="minorHAnsi"/>
                <w:b/>
                <w:sz w:val="24"/>
              </w:rPr>
            </w:pPr>
            <w:r w:rsidRPr="0095690C">
              <w:rPr>
                <w:rFonts w:asciiTheme="minorHAnsi" w:hAnsiTheme="minorHAnsi" w:cstheme="minorHAnsi"/>
                <w:b/>
                <w:sz w:val="24"/>
              </w:rPr>
              <w:t xml:space="preserve">UI Interaction </w:t>
            </w:r>
          </w:p>
        </w:tc>
      </w:tr>
      <w:tr w:rsidR="00F35B26" w:rsidRPr="0095690C" w:rsidTr="003467DF"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Breadcrumb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93FFF" w:rsidRPr="0095690C" w:rsidRDefault="00393FFF" w:rsidP="00393F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Navigates to appropriate page</w:t>
            </w:r>
          </w:p>
          <w:p w:rsidR="00393FFF" w:rsidRPr="0095690C" w:rsidRDefault="00B335FC" w:rsidP="00393F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393FFF"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– Application should navigate to </w:t>
            </w:r>
            <w:r w:rsidR="00AE00B0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="00393FFF" w:rsidRPr="0095690C">
              <w:rPr>
                <w:rFonts w:asciiTheme="minorHAnsi" w:hAnsiTheme="minorHAnsi" w:cstheme="minorHAnsi"/>
                <w:sz w:val="20"/>
                <w:szCs w:val="20"/>
              </w:rPr>
              <w:t>.com</w:t>
            </w:r>
          </w:p>
          <w:p w:rsidR="00393FFF" w:rsidRPr="0095690C" w:rsidRDefault="00393FFF" w:rsidP="00393F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Home – On click, application should navigate to the Home page </w:t>
            </w:r>
          </w:p>
          <w:p w:rsidR="0036767F" w:rsidRPr="0095690C" w:rsidRDefault="00393FFF" w:rsidP="00393F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Cart – Static text</w:t>
            </w:r>
          </w:p>
          <w:p w:rsidR="00630AD3" w:rsidRPr="0095690C" w:rsidRDefault="00630AD3" w:rsidP="00393FF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Path: </w:t>
            </w:r>
            <w:r w:rsidR="00B335FC">
              <w:rPr>
                <w:rFonts w:asciiTheme="minorHAnsi" w:hAnsiTheme="minorHAnsi" w:cstheme="minorHAnsi"/>
                <w:sz w:val="20"/>
                <w:szCs w:val="20"/>
              </w:rPr>
              <w:t>Capgemini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&gt; Home &gt; Cart</w:t>
            </w:r>
          </w:p>
        </w:tc>
      </w:tr>
      <w:tr w:rsidR="00F35B26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Image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F35B26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respective product detail page</w:t>
            </w:r>
          </w:p>
        </w:tc>
      </w:tr>
      <w:tr w:rsidR="00F35B26" w:rsidRPr="0095690C" w:rsidTr="003467DF"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Remove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F35B26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Delete overlay should be displayed</w:t>
            </w:r>
          </w:p>
        </w:tc>
      </w:tr>
      <w:tr w:rsidR="00F35B26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:rsidR="0036767F" w:rsidRPr="0095690C" w:rsidRDefault="0036767F" w:rsidP="0036767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Add to Wish List</w:t>
            </w: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36767F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36767F" w:rsidRPr="0095690C" w:rsidRDefault="00F35B26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should be added to Wish list page if the User is logged in else Sign in Overlay should be displayed</w:t>
            </w:r>
          </w:p>
        </w:tc>
      </w:tr>
      <w:tr w:rsidR="00EC7597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13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Product name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respective product detail page</w:t>
            </w:r>
          </w:p>
        </w:tc>
      </w:tr>
      <w:tr w:rsidR="00EC7597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:rsidR="00EC7597" w:rsidRPr="0095690C" w:rsidRDefault="00EA76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Size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23570D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Selected product’s size should be displayed</w:t>
            </w:r>
          </w:p>
        </w:tc>
      </w:tr>
      <w:tr w:rsidR="00EC7597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EC7597" w:rsidRPr="0095690C" w:rsidRDefault="00EA76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Color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23570D" w:rsidP="0023570D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Selected product’s color should be displayed</w:t>
            </w:r>
          </w:p>
        </w:tc>
      </w:tr>
      <w:tr w:rsidR="00EC7597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:rsidR="00EC7597" w:rsidRPr="0095690C" w:rsidRDefault="00EA7692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Personalized Message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877176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Personalized message should be displayed</w:t>
            </w:r>
          </w:p>
        </w:tc>
      </w:tr>
      <w:tr w:rsidR="00344011" w:rsidRPr="0095690C" w:rsidTr="003467DF"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Quantity</w:t>
            </w:r>
          </w:p>
        </w:tc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344011" w:rsidRPr="0095690C" w:rsidRDefault="00DF01ED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Selected </w:t>
            </w:r>
            <w:r w:rsidR="00765A71"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Quantity</w:t>
            </w:r>
            <w:r w:rsidR="00344011"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should be displayed in the Text field</w:t>
            </w:r>
          </w:p>
        </w:tc>
      </w:tr>
      <w:tr w:rsidR="00344011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:rsidR="00344011" w:rsidRPr="0095690C" w:rsidRDefault="00EA6196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Update</w:t>
            </w:r>
          </w:p>
        </w:tc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344011" w:rsidRPr="0095690C" w:rsidRDefault="00344011" w:rsidP="003467DF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</w:p>
        </w:tc>
        <w:tc>
          <w:tcPr>
            <w:tcW w:w="0" w:type="auto"/>
          </w:tcPr>
          <w:p w:rsidR="00344011" w:rsidRPr="0095690C" w:rsidRDefault="00344011" w:rsidP="00EA6196">
            <w:pPr>
              <w:pStyle w:val="AxureTableNormalText"/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User should be allowed to </w:t>
            </w:r>
            <w:r w:rsidR="00EA6196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>update</w:t>
            </w:r>
            <w:r w:rsidRPr="0095690C">
              <w:rPr>
                <w:rFonts w:asciiTheme="minorHAnsi" w:hAnsiTheme="minorHAnsi" w:cstheme="minorHAnsi"/>
                <w:color w:val="E36C0A" w:themeColor="accent6" w:themeShade="BF"/>
                <w:sz w:val="20"/>
                <w:szCs w:val="20"/>
              </w:rPr>
              <w:t xml:space="preserve"> the quantity</w:t>
            </w:r>
          </w:p>
        </w:tc>
      </w:tr>
      <w:tr w:rsidR="00344011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Promo Code 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Promotional – Order, Shipping and Product level promotion can be applied</w:t>
            </w:r>
          </w:p>
        </w:tc>
      </w:tr>
      <w:tr w:rsidR="00344011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Apply 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click, promotion should be applied</w:t>
            </w:r>
          </w:p>
        </w:tc>
      </w:tr>
      <w:tr w:rsidR="00344011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Sub total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D055AE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Sub Total or the order should be displayed</w:t>
            </w:r>
          </w:p>
        </w:tc>
      </w:tr>
      <w:tr w:rsidR="00344011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:rsidR="00EC7597" w:rsidRPr="0095690C" w:rsidRDefault="00A3704A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charge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Shipping charge applicable to the Order should be displayed</w:t>
            </w:r>
          </w:p>
        </w:tc>
      </w:tr>
      <w:tr w:rsidR="00344011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Estimated Tax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Tax applicable to the Order should be displayed</w:t>
            </w:r>
          </w:p>
        </w:tc>
      </w:tr>
      <w:tr w:rsidR="00344011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Total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Total = Subtotal + </w:t>
            </w:r>
            <w:r w:rsidR="00A3704A" w:rsidRPr="0095690C">
              <w:rPr>
                <w:rFonts w:asciiTheme="minorHAnsi" w:hAnsiTheme="minorHAnsi" w:cstheme="minorHAnsi"/>
                <w:sz w:val="20"/>
                <w:szCs w:val="20"/>
              </w:rPr>
              <w:t>Shipping charge</w:t>
            </w: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 xml:space="preserve"> + Tax</w:t>
            </w:r>
          </w:p>
        </w:tc>
      </w:tr>
      <w:tr w:rsidR="00344011" w:rsidRPr="0095690C" w:rsidTr="003467DF"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Continue Shopping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Home page</w:t>
            </w:r>
          </w:p>
        </w:tc>
      </w:tr>
      <w:tr w:rsidR="00344011" w:rsidRPr="0095690C" w:rsidTr="00346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Continue Checkout</w:t>
            </w: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:rsidR="00EC7597" w:rsidRPr="0095690C" w:rsidRDefault="00EC7597" w:rsidP="003467DF">
            <w:pPr>
              <w:pStyle w:val="AxureTableNormalText"/>
              <w:rPr>
                <w:rFonts w:asciiTheme="minorHAnsi" w:hAnsiTheme="minorHAnsi" w:cstheme="minorHAnsi"/>
                <w:sz w:val="20"/>
                <w:szCs w:val="20"/>
              </w:rPr>
            </w:pPr>
            <w:r w:rsidRPr="0095690C">
              <w:rPr>
                <w:rFonts w:asciiTheme="minorHAnsi" w:hAnsiTheme="minorHAnsi" w:cstheme="minorHAnsi"/>
                <w:sz w:val="20"/>
                <w:szCs w:val="20"/>
              </w:rPr>
              <w:t>On Click – Application navigates to the Checkout page</w:t>
            </w:r>
          </w:p>
        </w:tc>
      </w:tr>
    </w:tbl>
    <w:p w:rsidR="00382E0C" w:rsidRPr="0095690C" w:rsidRDefault="00382E0C">
      <w:pPr>
        <w:rPr>
          <w:rFonts w:asciiTheme="minorHAnsi" w:hAnsiTheme="minorHAnsi" w:cstheme="minorHAnsi"/>
          <w:sz w:val="20"/>
          <w:szCs w:val="20"/>
        </w:rPr>
      </w:pPr>
    </w:p>
    <w:sectPr w:rsidR="00382E0C" w:rsidRPr="0095690C" w:rsidSect="004F3FB3">
      <w:headerReference w:type="default" r:id="rId48"/>
      <w:footerReference w:type="default" r:id="rId49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29D" w:rsidRDefault="00FC529D" w:rsidP="00093BE1">
      <w:pPr>
        <w:spacing w:before="0" w:after="0"/>
      </w:pPr>
      <w:r>
        <w:separator/>
      </w:r>
    </w:p>
  </w:endnote>
  <w:endnote w:type="continuationSeparator" w:id="0">
    <w:p w:rsidR="00FC529D" w:rsidRDefault="00FC529D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AE00B0" w:rsidTr="001F050D">
      <w:trPr>
        <w:trHeight w:val="180"/>
      </w:trPr>
      <w:tc>
        <w:tcPr>
          <w:tcW w:w="2214" w:type="pct"/>
        </w:tcPr>
        <w:p w:rsidR="00AE00B0" w:rsidRDefault="00AE00B0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AE00B0" w:rsidRPr="00CC63DF" w:rsidRDefault="00AE00B0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EA7C9D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21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AE00B0" w:rsidRDefault="00AE00B0">
          <w:pPr>
            <w:pStyle w:val="Footer"/>
          </w:pPr>
        </w:p>
      </w:tc>
    </w:tr>
    <w:tr w:rsidR="00AE00B0" w:rsidTr="001F050D">
      <w:tc>
        <w:tcPr>
          <w:tcW w:w="2214" w:type="pct"/>
        </w:tcPr>
        <w:p w:rsidR="00AE00B0" w:rsidRDefault="00AE00B0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AE00B0" w:rsidRDefault="00AE00B0" w:rsidP="00CC63DF">
          <w:pPr>
            <w:pStyle w:val="Footer"/>
            <w:jc w:val="center"/>
          </w:pPr>
        </w:p>
      </w:tc>
      <w:tc>
        <w:tcPr>
          <w:tcW w:w="2214" w:type="pct"/>
        </w:tcPr>
        <w:p w:rsidR="00AE00B0" w:rsidRDefault="00AE00B0">
          <w:pPr>
            <w:pStyle w:val="Footer"/>
          </w:pPr>
        </w:p>
      </w:tc>
    </w:tr>
  </w:tbl>
  <w:p w:rsidR="00AE00B0" w:rsidRDefault="00AE00B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782"/>
      <w:gridCol w:w="1236"/>
      <w:gridCol w:w="4782"/>
    </w:tblGrid>
    <w:tr w:rsidR="00AE00B0" w:rsidTr="001F050D">
      <w:trPr>
        <w:trHeight w:val="180"/>
      </w:trPr>
      <w:tc>
        <w:tcPr>
          <w:tcW w:w="2214" w:type="pct"/>
        </w:tcPr>
        <w:p w:rsidR="00AE00B0" w:rsidRDefault="00AE00B0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AE00B0" w:rsidRPr="00CC63DF" w:rsidRDefault="00AE00B0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EA7C9D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63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AE00B0" w:rsidRDefault="00AE00B0">
          <w:pPr>
            <w:pStyle w:val="Footer"/>
          </w:pPr>
        </w:p>
      </w:tc>
    </w:tr>
    <w:tr w:rsidR="00AE00B0" w:rsidTr="001F050D">
      <w:tc>
        <w:tcPr>
          <w:tcW w:w="2214" w:type="pct"/>
        </w:tcPr>
        <w:p w:rsidR="00AE00B0" w:rsidRDefault="00AE00B0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AE00B0" w:rsidRDefault="00AE00B0" w:rsidP="00CC63DF">
          <w:pPr>
            <w:pStyle w:val="Footer"/>
            <w:jc w:val="center"/>
          </w:pPr>
        </w:p>
      </w:tc>
      <w:tc>
        <w:tcPr>
          <w:tcW w:w="2214" w:type="pct"/>
        </w:tcPr>
        <w:p w:rsidR="00AE00B0" w:rsidRDefault="00AE00B0">
          <w:pPr>
            <w:pStyle w:val="Footer"/>
          </w:pPr>
        </w:p>
      </w:tc>
    </w:tr>
  </w:tbl>
  <w:p w:rsidR="00AE00B0" w:rsidRDefault="00AE00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29D" w:rsidRDefault="00FC529D" w:rsidP="00093BE1">
      <w:pPr>
        <w:spacing w:before="0" w:after="0"/>
      </w:pPr>
      <w:r>
        <w:separator/>
      </w:r>
    </w:p>
  </w:footnote>
  <w:footnote w:type="continuationSeparator" w:id="0">
    <w:p w:rsidR="00FC529D" w:rsidRDefault="00FC529D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AE00B0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229460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AE00B0" w:rsidRPr="003E5A01" w:rsidRDefault="00AE00B0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Functional Specification Document</w:t>
              </w:r>
            </w:p>
          </w:sdtContent>
        </w:sdt>
      </w:tc>
    </w:tr>
  </w:tbl>
  <w:p w:rsidR="00AE00B0" w:rsidRDefault="00AE00B0" w:rsidP="007752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0800"/>
    </w:tblGrid>
    <w:tr w:rsidR="00AE00B0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47348193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AE00B0" w:rsidRPr="003E5A01" w:rsidRDefault="00AE00B0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Functional Specification Document</w:t>
              </w:r>
            </w:p>
          </w:sdtContent>
        </w:sdt>
      </w:tc>
    </w:tr>
  </w:tbl>
  <w:p w:rsidR="00AE00B0" w:rsidRDefault="00AE00B0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4AA794E"/>
    <w:multiLevelType w:val="multilevel"/>
    <w:tmpl w:val="15105788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hint="default"/>
        <w:sz w:val="2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Arial" w:hAnsi="Arial" w:hint="default"/>
        <w:sz w:val="20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Arial" w:hAnsi="Arial" w:hint="default"/>
        <w:sz w:val="2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hint="default"/>
        <w:sz w:val="2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Arial" w:hAnsi="Arial" w:hint="default"/>
        <w:sz w:val="2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Arial" w:hAnsi="Arial" w:hint="default"/>
        <w:sz w:val="20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Arial" w:hAnsi="Arial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="Arial" w:hAnsi="Arial" w:hint="default"/>
        <w:sz w:val="20"/>
      </w:rPr>
    </w:lvl>
  </w:abstractNum>
  <w:abstractNum w:abstractNumId="3" w15:restartNumberingAfterBreak="0">
    <w:nsid w:val="15923E91"/>
    <w:multiLevelType w:val="hybridMultilevel"/>
    <w:tmpl w:val="F4E8EC78"/>
    <w:lvl w:ilvl="0" w:tplc="5218D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5EE5D08"/>
    <w:multiLevelType w:val="hybridMultilevel"/>
    <w:tmpl w:val="CC4AC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90C3711"/>
    <w:multiLevelType w:val="multilevel"/>
    <w:tmpl w:val="8A10EC50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A3548CE"/>
    <w:multiLevelType w:val="multilevel"/>
    <w:tmpl w:val="767870F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05E77DE"/>
    <w:multiLevelType w:val="hybridMultilevel"/>
    <w:tmpl w:val="CC4AC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855F8"/>
    <w:multiLevelType w:val="hybridMultilevel"/>
    <w:tmpl w:val="F0405E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8B07C4"/>
    <w:multiLevelType w:val="multilevel"/>
    <w:tmpl w:val="432ECE2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88E78E0"/>
    <w:multiLevelType w:val="hybridMultilevel"/>
    <w:tmpl w:val="74A447DE"/>
    <w:lvl w:ilvl="0" w:tplc="2764737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3D695A"/>
    <w:multiLevelType w:val="multilevel"/>
    <w:tmpl w:val="E49AAC5E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hint="default"/>
        <w:sz w:val="2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Arial" w:hAnsi="Arial" w:hint="default"/>
        <w:sz w:val="20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Arial" w:hAnsi="Arial" w:hint="default"/>
        <w:sz w:val="2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hint="default"/>
        <w:sz w:val="2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Arial" w:hAnsi="Arial" w:hint="default"/>
        <w:sz w:val="2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Arial" w:hAnsi="Arial" w:hint="default"/>
        <w:sz w:val="20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Arial" w:hAnsi="Arial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="Arial" w:hAnsi="Arial" w:hint="default"/>
        <w:sz w:val="20"/>
      </w:rPr>
    </w:lvl>
  </w:abstractNum>
  <w:abstractNum w:abstractNumId="20" w15:restartNumberingAfterBreak="0">
    <w:nsid w:val="63D656F3"/>
    <w:multiLevelType w:val="multilevel"/>
    <w:tmpl w:val="D1A42356"/>
    <w:lvl w:ilvl="0">
      <w:start w:val="1"/>
      <w:numFmt w:val="decimal"/>
      <w:lvlText w:val="%1"/>
      <w:lvlJc w:val="left"/>
      <w:pPr>
        <w:ind w:left="555" w:hanging="555"/>
      </w:pPr>
      <w:rPr>
        <w:rFonts w:ascii="Arial" w:hAnsi="Arial" w:hint="default"/>
        <w:sz w:val="26"/>
      </w:rPr>
    </w:lvl>
    <w:lvl w:ilvl="1">
      <w:numFmt w:val="decimal"/>
      <w:lvlText w:val="%1.%2"/>
      <w:lvlJc w:val="left"/>
      <w:pPr>
        <w:ind w:left="720" w:hanging="720"/>
      </w:pPr>
      <w:rPr>
        <w:rFonts w:ascii="Arial" w:hAnsi="Arial" w:hint="default"/>
        <w:sz w:val="2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Arial" w:hAnsi="Arial" w:hint="default"/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Arial" w:hAnsi="Arial"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hint="default"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Arial" w:hAnsi="Arial" w:hint="default"/>
        <w:sz w:val="26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Arial" w:hAnsi="Arial" w:hint="default"/>
        <w:sz w:val="26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Arial" w:hAnsi="Arial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="Arial" w:hAnsi="Arial" w:hint="default"/>
        <w:sz w:val="26"/>
      </w:rPr>
    </w:lvl>
  </w:abstractNum>
  <w:abstractNum w:abstractNumId="21" w15:restartNumberingAfterBreak="0">
    <w:nsid w:val="654E329A"/>
    <w:multiLevelType w:val="multilevel"/>
    <w:tmpl w:val="D4EAA08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5FE7B50"/>
    <w:multiLevelType w:val="hybridMultilevel"/>
    <w:tmpl w:val="D49035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335006"/>
    <w:multiLevelType w:val="hybridMultilevel"/>
    <w:tmpl w:val="0024AD96"/>
    <w:lvl w:ilvl="0" w:tplc="DE284C2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F955D6"/>
    <w:multiLevelType w:val="hybridMultilevel"/>
    <w:tmpl w:val="EA48540E"/>
    <w:lvl w:ilvl="0" w:tplc="7D3E58FA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86B65CA"/>
    <w:multiLevelType w:val="multilevel"/>
    <w:tmpl w:val="3592935A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numFmt w:val="decimal"/>
      <w:pStyle w:val="AxureHeading2"/>
      <w:suff w:val="space"/>
      <w:lvlText w:val="%1.%2."/>
      <w:lvlJc w:val="left"/>
      <w:pPr>
        <w:tabs>
          <w:tab w:val="num" w:pos="1218"/>
        </w:tabs>
        <w:ind w:left="426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2291"/>
        </w:tabs>
        <w:ind w:left="851" w:firstLine="0"/>
      </w:pPr>
      <w:rPr>
        <w:sz w:val="24"/>
        <w:szCs w:val="24"/>
      </w:r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6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7E7C62"/>
    <w:multiLevelType w:val="multilevel"/>
    <w:tmpl w:val="0360CE2A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  <w:sz w:val="40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  <w:sz w:val="40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  <w:sz w:val="4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4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4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4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4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4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40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25"/>
  </w:num>
  <w:num w:numId="5">
    <w:abstractNumId w:val="4"/>
  </w:num>
  <w:num w:numId="6">
    <w:abstractNumId w:val="7"/>
  </w:num>
  <w:num w:numId="7">
    <w:abstractNumId w:val="12"/>
  </w:num>
  <w:num w:numId="8">
    <w:abstractNumId w:val="26"/>
  </w:num>
  <w:num w:numId="9">
    <w:abstractNumId w:val="1"/>
  </w:num>
  <w:num w:numId="10">
    <w:abstractNumId w:val="0"/>
  </w:num>
  <w:num w:numId="11">
    <w:abstractNumId w:val="16"/>
  </w:num>
  <w:num w:numId="12">
    <w:abstractNumId w:val="20"/>
  </w:num>
  <w:num w:numId="13">
    <w:abstractNumId w:val="25"/>
    <w:lvlOverride w:ilvl="0">
      <w:startOverride w:val="1"/>
    </w:lvlOverride>
    <w:lvlOverride w:ilvl="1"/>
    <w:lvlOverride w:ilvl="2">
      <w:startOverride w:val="1"/>
    </w:lvlOverride>
  </w:num>
  <w:num w:numId="14">
    <w:abstractNumId w:val="19"/>
  </w:num>
  <w:num w:numId="15">
    <w:abstractNumId w:val="2"/>
  </w:num>
  <w:num w:numId="16">
    <w:abstractNumId w:val="27"/>
  </w:num>
  <w:num w:numId="17">
    <w:abstractNumId w:val="14"/>
  </w:num>
  <w:num w:numId="18">
    <w:abstractNumId w:val="13"/>
  </w:num>
  <w:num w:numId="19">
    <w:abstractNumId w:val="25"/>
    <w:lvlOverride w:ilvl="0">
      <w:startOverride w:val="1"/>
    </w:lvlOverride>
    <w:lvlOverride w:ilvl="1">
      <w:startOverride w:val="28"/>
    </w:lvlOverride>
    <w:lvlOverride w:ilvl="2">
      <w:startOverride w:val="2"/>
    </w:lvlOverride>
  </w:num>
  <w:num w:numId="20">
    <w:abstractNumId w:val="25"/>
  </w:num>
  <w:num w:numId="21">
    <w:abstractNumId w:val="25"/>
  </w:num>
  <w:num w:numId="22">
    <w:abstractNumId w:val="25"/>
  </w:num>
  <w:num w:numId="23">
    <w:abstractNumId w:val="9"/>
  </w:num>
  <w:num w:numId="24">
    <w:abstractNumId w:val="15"/>
  </w:num>
  <w:num w:numId="25">
    <w:abstractNumId w:val="23"/>
  </w:num>
  <w:num w:numId="26">
    <w:abstractNumId w:val="18"/>
  </w:num>
  <w:num w:numId="27">
    <w:abstractNumId w:val="22"/>
  </w:num>
  <w:num w:numId="28">
    <w:abstractNumId w:val="24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7A"/>
    <w:rsid w:val="00000E53"/>
    <w:rsid w:val="000012BB"/>
    <w:rsid w:val="0000238F"/>
    <w:rsid w:val="000024F8"/>
    <w:rsid w:val="00007F3D"/>
    <w:rsid w:val="000113FF"/>
    <w:rsid w:val="00011535"/>
    <w:rsid w:val="00015A21"/>
    <w:rsid w:val="00017A67"/>
    <w:rsid w:val="00020240"/>
    <w:rsid w:val="00020C46"/>
    <w:rsid w:val="00020CDF"/>
    <w:rsid w:val="0002436A"/>
    <w:rsid w:val="00026656"/>
    <w:rsid w:val="00027AB2"/>
    <w:rsid w:val="00030A18"/>
    <w:rsid w:val="00032A82"/>
    <w:rsid w:val="0003415D"/>
    <w:rsid w:val="00034207"/>
    <w:rsid w:val="00035DE9"/>
    <w:rsid w:val="0003692D"/>
    <w:rsid w:val="000411E2"/>
    <w:rsid w:val="00043FE4"/>
    <w:rsid w:val="00044565"/>
    <w:rsid w:val="0004555F"/>
    <w:rsid w:val="00046477"/>
    <w:rsid w:val="00050CE1"/>
    <w:rsid w:val="00052A4A"/>
    <w:rsid w:val="0005349C"/>
    <w:rsid w:val="000534BB"/>
    <w:rsid w:val="00053E30"/>
    <w:rsid w:val="0005473D"/>
    <w:rsid w:val="0005667F"/>
    <w:rsid w:val="00056D48"/>
    <w:rsid w:val="00057463"/>
    <w:rsid w:val="00057912"/>
    <w:rsid w:val="00057B70"/>
    <w:rsid w:val="00061416"/>
    <w:rsid w:val="00061D4B"/>
    <w:rsid w:val="00063684"/>
    <w:rsid w:val="00065B63"/>
    <w:rsid w:val="000672A9"/>
    <w:rsid w:val="00070F54"/>
    <w:rsid w:val="000752BA"/>
    <w:rsid w:val="00075991"/>
    <w:rsid w:val="00082DB5"/>
    <w:rsid w:val="00084391"/>
    <w:rsid w:val="000904F6"/>
    <w:rsid w:val="00090D00"/>
    <w:rsid w:val="00093429"/>
    <w:rsid w:val="00093BE1"/>
    <w:rsid w:val="0009433B"/>
    <w:rsid w:val="00095158"/>
    <w:rsid w:val="00095A4B"/>
    <w:rsid w:val="000A0635"/>
    <w:rsid w:val="000A1286"/>
    <w:rsid w:val="000A2E28"/>
    <w:rsid w:val="000A4636"/>
    <w:rsid w:val="000A5106"/>
    <w:rsid w:val="000A54A5"/>
    <w:rsid w:val="000B120A"/>
    <w:rsid w:val="000B30CF"/>
    <w:rsid w:val="000B371C"/>
    <w:rsid w:val="000B3ABB"/>
    <w:rsid w:val="000B5C6B"/>
    <w:rsid w:val="000C07E1"/>
    <w:rsid w:val="000C07F5"/>
    <w:rsid w:val="000C1349"/>
    <w:rsid w:val="000C1D1F"/>
    <w:rsid w:val="000C55A1"/>
    <w:rsid w:val="000C5777"/>
    <w:rsid w:val="000C7B66"/>
    <w:rsid w:val="000D3902"/>
    <w:rsid w:val="000D557F"/>
    <w:rsid w:val="000E72B0"/>
    <w:rsid w:val="000F3A0D"/>
    <w:rsid w:val="000F44FE"/>
    <w:rsid w:val="000F50C7"/>
    <w:rsid w:val="000F7382"/>
    <w:rsid w:val="000F74E6"/>
    <w:rsid w:val="000F7820"/>
    <w:rsid w:val="00100FFA"/>
    <w:rsid w:val="001011DA"/>
    <w:rsid w:val="001011DF"/>
    <w:rsid w:val="00107B7C"/>
    <w:rsid w:val="00113683"/>
    <w:rsid w:val="00116096"/>
    <w:rsid w:val="00116C0A"/>
    <w:rsid w:val="00117A19"/>
    <w:rsid w:val="0012022D"/>
    <w:rsid w:val="001204D0"/>
    <w:rsid w:val="00122977"/>
    <w:rsid w:val="00122AB6"/>
    <w:rsid w:val="0012728A"/>
    <w:rsid w:val="0013052E"/>
    <w:rsid w:val="0013113E"/>
    <w:rsid w:val="00131E47"/>
    <w:rsid w:val="0013214F"/>
    <w:rsid w:val="0013421D"/>
    <w:rsid w:val="00134377"/>
    <w:rsid w:val="00140629"/>
    <w:rsid w:val="00141C97"/>
    <w:rsid w:val="0014359B"/>
    <w:rsid w:val="00144C88"/>
    <w:rsid w:val="001461D2"/>
    <w:rsid w:val="00146977"/>
    <w:rsid w:val="0014698D"/>
    <w:rsid w:val="00146CA1"/>
    <w:rsid w:val="00147B8F"/>
    <w:rsid w:val="0015207B"/>
    <w:rsid w:val="00152939"/>
    <w:rsid w:val="001543C9"/>
    <w:rsid w:val="00156FD3"/>
    <w:rsid w:val="00162207"/>
    <w:rsid w:val="00162A97"/>
    <w:rsid w:val="00164577"/>
    <w:rsid w:val="001672E3"/>
    <w:rsid w:val="0017164E"/>
    <w:rsid w:val="00174131"/>
    <w:rsid w:val="00176343"/>
    <w:rsid w:val="00180F56"/>
    <w:rsid w:val="00187794"/>
    <w:rsid w:val="00187F4E"/>
    <w:rsid w:val="00191C31"/>
    <w:rsid w:val="001924B0"/>
    <w:rsid w:val="00193F47"/>
    <w:rsid w:val="001954D9"/>
    <w:rsid w:val="001976D8"/>
    <w:rsid w:val="001A43F2"/>
    <w:rsid w:val="001A475A"/>
    <w:rsid w:val="001A6BE6"/>
    <w:rsid w:val="001B0601"/>
    <w:rsid w:val="001B12EA"/>
    <w:rsid w:val="001B2381"/>
    <w:rsid w:val="001B2579"/>
    <w:rsid w:val="001B36A8"/>
    <w:rsid w:val="001B3AFE"/>
    <w:rsid w:val="001B5329"/>
    <w:rsid w:val="001B6E98"/>
    <w:rsid w:val="001C0904"/>
    <w:rsid w:val="001C09BC"/>
    <w:rsid w:val="001C15B1"/>
    <w:rsid w:val="001C2EB5"/>
    <w:rsid w:val="001C4625"/>
    <w:rsid w:val="001C4C22"/>
    <w:rsid w:val="001C4D07"/>
    <w:rsid w:val="001C5100"/>
    <w:rsid w:val="001C75E9"/>
    <w:rsid w:val="001D0C44"/>
    <w:rsid w:val="001D0EE6"/>
    <w:rsid w:val="001D374F"/>
    <w:rsid w:val="001D55CC"/>
    <w:rsid w:val="001D5C34"/>
    <w:rsid w:val="001F050D"/>
    <w:rsid w:val="001F055E"/>
    <w:rsid w:val="001F45CF"/>
    <w:rsid w:val="001F48F2"/>
    <w:rsid w:val="001F7B01"/>
    <w:rsid w:val="002006CE"/>
    <w:rsid w:val="002009FE"/>
    <w:rsid w:val="0020211A"/>
    <w:rsid w:val="00203AA2"/>
    <w:rsid w:val="0020494C"/>
    <w:rsid w:val="00210FC5"/>
    <w:rsid w:val="00211A45"/>
    <w:rsid w:val="00212884"/>
    <w:rsid w:val="00213DC1"/>
    <w:rsid w:val="0021530D"/>
    <w:rsid w:val="002156B0"/>
    <w:rsid w:val="00215AC7"/>
    <w:rsid w:val="00217668"/>
    <w:rsid w:val="0021768A"/>
    <w:rsid w:val="00220DEA"/>
    <w:rsid w:val="00221722"/>
    <w:rsid w:val="002309CC"/>
    <w:rsid w:val="00232CC8"/>
    <w:rsid w:val="0023570D"/>
    <w:rsid w:val="0023791B"/>
    <w:rsid w:val="002437BF"/>
    <w:rsid w:val="002504F2"/>
    <w:rsid w:val="00250606"/>
    <w:rsid w:val="00251632"/>
    <w:rsid w:val="00254764"/>
    <w:rsid w:val="00257AD2"/>
    <w:rsid w:val="00260B86"/>
    <w:rsid w:val="002643C0"/>
    <w:rsid w:val="00264F74"/>
    <w:rsid w:val="002700C0"/>
    <w:rsid w:val="002748C6"/>
    <w:rsid w:val="00276635"/>
    <w:rsid w:val="002773AE"/>
    <w:rsid w:val="00281FE9"/>
    <w:rsid w:val="0028301E"/>
    <w:rsid w:val="00283039"/>
    <w:rsid w:val="00286B7F"/>
    <w:rsid w:val="00286CDF"/>
    <w:rsid w:val="00287A2C"/>
    <w:rsid w:val="00290029"/>
    <w:rsid w:val="002913CE"/>
    <w:rsid w:val="002919CE"/>
    <w:rsid w:val="00293635"/>
    <w:rsid w:val="00293E1D"/>
    <w:rsid w:val="00294792"/>
    <w:rsid w:val="002957B0"/>
    <w:rsid w:val="002979F3"/>
    <w:rsid w:val="00297DB6"/>
    <w:rsid w:val="002A584A"/>
    <w:rsid w:val="002A6ED6"/>
    <w:rsid w:val="002B190C"/>
    <w:rsid w:val="002B287D"/>
    <w:rsid w:val="002B587D"/>
    <w:rsid w:val="002B62CD"/>
    <w:rsid w:val="002B6875"/>
    <w:rsid w:val="002B6B0A"/>
    <w:rsid w:val="002C00A1"/>
    <w:rsid w:val="002C29B9"/>
    <w:rsid w:val="002C512F"/>
    <w:rsid w:val="002C5818"/>
    <w:rsid w:val="002D2192"/>
    <w:rsid w:val="002D3328"/>
    <w:rsid w:val="002D3C2E"/>
    <w:rsid w:val="002D7564"/>
    <w:rsid w:val="002E0F8D"/>
    <w:rsid w:val="002E1028"/>
    <w:rsid w:val="002E11B6"/>
    <w:rsid w:val="002E292E"/>
    <w:rsid w:val="002E34FB"/>
    <w:rsid w:val="002E3543"/>
    <w:rsid w:val="002E3D96"/>
    <w:rsid w:val="002E43B3"/>
    <w:rsid w:val="002E6478"/>
    <w:rsid w:val="002E7CE8"/>
    <w:rsid w:val="002F00AE"/>
    <w:rsid w:val="002F0611"/>
    <w:rsid w:val="002F2AE1"/>
    <w:rsid w:val="002F54C1"/>
    <w:rsid w:val="002F7A47"/>
    <w:rsid w:val="00300CD8"/>
    <w:rsid w:val="00301671"/>
    <w:rsid w:val="00303126"/>
    <w:rsid w:val="00303A86"/>
    <w:rsid w:val="003040CD"/>
    <w:rsid w:val="003134A2"/>
    <w:rsid w:val="00314DDB"/>
    <w:rsid w:val="00317D15"/>
    <w:rsid w:val="00330F20"/>
    <w:rsid w:val="00332C9C"/>
    <w:rsid w:val="003345B6"/>
    <w:rsid w:val="00335070"/>
    <w:rsid w:val="00335811"/>
    <w:rsid w:val="00343574"/>
    <w:rsid w:val="00344011"/>
    <w:rsid w:val="00344202"/>
    <w:rsid w:val="003456FF"/>
    <w:rsid w:val="00345DAB"/>
    <w:rsid w:val="003467DF"/>
    <w:rsid w:val="00347D52"/>
    <w:rsid w:val="003527E0"/>
    <w:rsid w:val="00352E71"/>
    <w:rsid w:val="00354D8D"/>
    <w:rsid w:val="0035685E"/>
    <w:rsid w:val="00357160"/>
    <w:rsid w:val="003571AE"/>
    <w:rsid w:val="0035729D"/>
    <w:rsid w:val="00357336"/>
    <w:rsid w:val="003602CA"/>
    <w:rsid w:val="00360CB9"/>
    <w:rsid w:val="003636C9"/>
    <w:rsid w:val="0036767F"/>
    <w:rsid w:val="00367BA5"/>
    <w:rsid w:val="003734C9"/>
    <w:rsid w:val="0037584F"/>
    <w:rsid w:val="00377999"/>
    <w:rsid w:val="003824EF"/>
    <w:rsid w:val="00382E0C"/>
    <w:rsid w:val="003832E1"/>
    <w:rsid w:val="00385879"/>
    <w:rsid w:val="003869C9"/>
    <w:rsid w:val="00390218"/>
    <w:rsid w:val="00390A69"/>
    <w:rsid w:val="00393FFF"/>
    <w:rsid w:val="00395368"/>
    <w:rsid w:val="003955FF"/>
    <w:rsid w:val="00396D61"/>
    <w:rsid w:val="003A07F1"/>
    <w:rsid w:val="003A0EE9"/>
    <w:rsid w:val="003B4B9F"/>
    <w:rsid w:val="003B4BB5"/>
    <w:rsid w:val="003B6D69"/>
    <w:rsid w:val="003B713A"/>
    <w:rsid w:val="003B78C5"/>
    <w:rsid w:val="003D0654"/>
    <w:rsid w:val="003D133A"/>
    <w:rsid w:val="003D58F4"/>
    <w:rsid w:val="003D6A9F"/>
    <w:rsid w:val="003D7A0A"/>
    <w:rsid w:val="003E21EB"/>
    <w:rsid w:val="003E2D7E"/>
    <w:rsid w:val="003E3B5A"/>
    <w:rsid w:val="003E4892"/>
    <w:rsid w:val="003E4D74"/>
    <w:rsid w:val="003E5A01"/>
    <w:rsid w:val="003E6455"/>
    <w:rsid w:val="003E6F8C"/>
    <w:rsid w:val="003E7728"/>
    <w:rsid w:val="003F324B"/>
    <w:rsid w:val="003F63D0"/>
    <w:rsid w:val="003F69B5"/>
    <w:rsid w:val="00401A93"/>
    <w:rsid w:val="0040738E"/>
    <w:rsid w:val="00410B36"/>
    <w:rsid w:val="00411C17"/>
    <w:rsid w:val="00411EF1"/>
    <w:rsid w:val="004121E6"/>
    <w:rsid w:val="004122A9"/>
    <w:rsid w:val="004138F6"/>
    <w:rsid w:val="004144D0"/>
    <w:rsid w:val="00415659"/>
    <w:rsid w:val="0041692B"/>
    <w:rsid w:val="00417AE3"/>
    <w:rsid w:val="00421746"/>
    <w:rsid w:val="00421C5C"/>
    <w:rsid w:val="00422F3A"/>
    <w:rsid w:val="00423F4C"/>
    <w:rsid w:val="00424162"/>
    <w:rsid w:val="00425B9D"/>
    <w:rsid w:val="004262CE"/>
    <w:rsid w:val="0042793E"/>
    <w:rsid w:val="00431B11"/>
    <w:rsid w:val="004411F7"/>
    <w:rsid w:val="00444F41"/>
    <w:rsid w:val="004466F0"/>
    <w:rsid w:val="00447516"/>
    <w:rsid w:val="004554E0"/>
    <w:rsid w:val="0046001A"/>
    <w:rsid w:val="0046081C"/>
    <w:rsid w:val="004647F9"/>
    <w:rsid w:val="004679EA"/>
    <w:rsid w:val="0047110C"/>
    <w:rsid w:val="0047192F"/>
    <w:rsid w:val="00471C53"/>
    <w:rsid w:val="00473CA9"/>
    <w:rsid w:val="00473E5E"/>
    <w:rsid w:val="004769CC"/>
    <w:rsid w:val="00477862"/>
    <w:rsid w:val="00480611"/>
    <w:rsid w:val="00481086"/>
    <w:rsid w:val="004818C1"/>
    <w:rsid w:val="004852C3"/>
    <w:rsid w:val="00486517"/>
    <w:rsid w:val="00491B95"/>
    <w:rsid w:val="00491DCF"/>
    <w:rsid w:val="0049419D"/>
    <w:rsid w:val="00496E82"/>
    <w:rsid w:val="004A0066"/>
    <w:rsid w:val="004A1414"/>
    <w:rsid w:val="004A1967"/>
    <w:rsid w:val="004A31DC"/>
    <w:rsid w:val="004A3E1C"/>
    <w:rsid w:val="004B274F"/>
    <w:rsid w:val="004B3D7A"/>
    <w:rsid w:val="004B44A9"/>
    <w:rsid w:val="004B52F0"/>
    <w:rsid w:val="004C0266"/>
    <w:rsid w:val="004C1052"/>
    <w:rsid w:val="004C1468"/>
    <w:rsid w:val="004C1B23"/>
    <w:rsid w:val="004C38C9"/>
    <w:rsid w:val="004C5455"/>
    <w:rsid w:val="004D04E9"/>
    <w:rsid w:val="004E2297"/>
    <w:rsid w:val="004E3B4C"/>
    <w:rsid w:val="004E3F81"/>
    <w:rsid w:val="004E6032"/>
    <w:rsid w:val="004E672E"/>
    <w:rsid w:val="004F0748"/>
    <w:rsid w:val="004F19D3"/>
    <w:rsid w:val="004F2FFB"/>
    <w:rsid w:val="004F3FB3"/>
    <w:rsid w:val="0050019D"/>
    <w:rsid w:val="005001AE"/>
    <w:rsid w:val="00501C77"/>
    <w:rsid w:val="0050376E"/>
    <w:rsid w:val="005040B6"/>
    <w:rsid w:val="00510220"/>
    <w:rsid w:val="0051095B"/>
    <w:rsid w:val="00511704"/>
    <w:rsid w:val="00513387"/>
    <w:rsid w:val="005164E1"/>
    <w:rsid w:val="00516963"/>
    <w:rsid w:val="00520863"/>
    <w:rsid w:val="00526A97"/>
    <w:rsid w:val="0052737F"/>
    <w:rsid w:val="00531176"/>
    <w:rsid w:val="0053309A"/>
    <w:rsid w:val="00535050"/>
    <w:rsid w:val="00535EFB"/>
    <w:rsid w:val="00536ADA"/>
    <w:rsid w:val="00536BA2"/>
    <w:rsid w:val="00536BC0"/>
    <w:rsid w:val="00537898"/>
    <w:rsid w:val="00537A49"/>
    <w:rsid w:val="0054505E"/>
    <w:rsid w:val="005465A4"/>
    <w:rsid w:val="00546E1E"/>
    <w:rsid w:val="005507D4"/>
    <w:rsid w:val="00557485"/>
    <w:rsid w:val="005600FB"/>
    <w:rsid w:val="00561176"/>
    <w:rsid w:val="00563365"/>
    <w:rsid w:val="00566B4E"/>
    <w:rsid w:val="0057526A"/>
    <w:rsid w:val="00575D26"/>
    <w:rsid w:val="005778B7"/>
    <w:rsid w:val="0058084D"/>
    <w:rsid w:val="00582B92"/>
    <w:rsid w:val="00583C7B"/>
    <w:rsid w:val="00584A00"/>
    <w:rsid w:val="00585779"/>
    <w:rsid w:val="0059046C"/>
    <w:rsid w:val="00590875"/>
    <w:rsid w:val="00593C45"/>
    <w:rsid w:val="0059489F"/>
    <w:rsid w:val="00594902"/>
    <w:rsid w:val="00595C4A"/>
    <w:rsid w:val="0059757A"/>
    <w:rsid w:val="005A26BA"/>
    <w:rsid w:val="005A26D3"/>
    <w:rsid w:val="005A3533"/>
    <w:rsid w:val="005A58AD"/>
    <w:rsid w:val="005B02A0"/>
    <w:rsid w:val="005B0418"/>
    <w:rsid w:val="005B131B"/>
    <w:rsid w:val="005B166B"/>
    <w:rsid w:val="005B1C5D"/>
    <w:rsid w:val="005B41A9"/>
    <w:rsid w:val="005B61AC"/>
    <w:rsid w:val="005B740F"/>
    <w:rsid w:val="005B7DEE"/>
    <w:rsid w:val="005C6ED4"/>
    <w:rsid w:val="005C76A0"/>
    <w:rsid w:val="005C7DAD"/>
    <w:rsid w:val="005D3855"/>
    <w:rsid w:val="005D6E81"/>
    <w:rsid w:val="005E1276"/>
    <w:rsid w:val="005E19EB"/>
    <w:rsid w:val="005E2096"/>
    <w:rsid w:val="005E2147"/>
    <w:rsid w:val="005E5538"/>
    <w:rsid w:val="005E7759"/>
    <w:rsid w:val="005F0E30"/>
    <w:rsid w:val="005F3CD0"/>
    <w:rsid w:val="005F48A2"/>
    <w:rsid w:val="005F5280"/>
    <w:rsid w:val="005F6E7C"/>
    <w:rsid w:val="0060049A"/>
    <w:rsid w:val="006033D0"/>
    <w:rsid w:val="00603638"/>
    <w:rsid w:val="00604848"/>
    <w:rsid w:val="0061035D"/>
    <w:rsid w:val="00610925"/>
    <w:rsid w:val="00612F69"/>
    <w:rsid w:val="006134CB"/>
    <w:rsid w:val="00616CC6"/>
    <w:rsid w:val="00622500"/>
    <w:rsid w:val="00623F70"/>
    <w:rsid w:val="00626670"/>
    <w:rsid w:val="00627250"/>
    <w:rsid w:val="006278AA"/>
    <w:rsid w:val="00627EB3"/>
    <w:rsid w:val="006302C9"/>
    <w:rsid w:val="00630AD3"/>
    <w:rsid w:val="00630B41"/>
    <w:rsid w:val="00631480"/>
    <w:rsid w:val="00633994"/>
    <w:rsid w:val="00634D62"/>
    <w:rsid w:val="00635B98"/>
    <w:rsid w:val="00635EB3"/>
    <w:rsid w:val="00636742"/>
    <w:rsid w:val="00640540"/>
    <w:rsid w:val="0064141D"/>
    <w:rsid w:val="00645D6A"/>
    <w:rsid w:val="00654DB6"/>
    <w:rsid w:val="00657AE7"/>
    <w:rsid w:val="006606AF"/>
    <w:rsid w:val="00660AAA"/>
    <w:rsid w:val="00661337"/>
    <w:rsid w:val="00672658"/>
    <w:rsid w:val="00680069"/>
    <w:rsid w:val="0068255D"/>
    <w:rsid w:val="0068278A"/>
    <w:rsid w:val="00682F15"/>
    <w:rsid w:val="00684E3F"/>
    <w:rsid w:val="00684EA8"/>
    <w:rsid w:val="00684FCA"/>
    <w:rsid w:val="00690580"/>
    <w:rsid w:val="00693364"/>
    <w:rsid w:val="006A16B9"/>
    <w:rsid w:val="006A2A7D"/>
    <w:rsid w:val="006A4014"/>
    <w:rsid w:val="006A56A4"/>
    <w:rsid w:val="006A71FC"/>
    <w:rsid w:val="006B04CD"/>
    <w:rsid w:val="006B057D"/>
    <w:rsid w:val="006B1142"/>
    <w:rsid w:val="006B14EC"/>
    <w:rsid w:val="006B1618"/>
    <w:rsid w:val="006B1764"/>
    <w:rsid w:val="006B3EBB"/>
    <w:rsid w:val="006B4B7E"/>
    <w:rsid w:val="006B4EC6"/>
    <w:rsid w:val="006B6EA2"/>
    <w:rsid w:val="006C1134"/>
    <w:rsid w:val="006C4158"/>
    <w:rsid w:val="006C625D"/>
    <w:rsid w:val="006C6EA8"/>
    <w:rsid w:val="006D03E4"/>
    <w:rsid w:val="006D0E02"/>
    <w:rsid w:val="006E0F06"/>
    <w:rsid w:val="006E2DB5"/>
    <w:rsid w:val="006E2DE6"/>
    <w:rsid w:val="006E3977"/>
    <w:rsid w:val="006E3B77"/>
    <w:rsid w:val="006E40D2"/>
    <w:rsid w:val="006E4528"/>
    <w:rsid w:val="006E6D60"/>
    <w:rsid w:val="006F5A5B"/>
    <w:rsid w:val="006F663D"/>
    <w:rsid w:val="00701CA5"/>
    <w:rsid w:val="00705E24"/>
    <w:rsid w:val="00706BE0"/>
    <w:rsid w:val="007074A1"/>
    <w:rsid w:val="0071181F"/>
    <w:rsid w:val="00712696"/>
    <w:rsid w:val="00715245"/>
    <w:rsid w:val="007158C4"/>
    <w:rsid w:val="0071607D"/>
    <w:rsid w:val="00717AA5"/>
    <w:rsid w:val="00722FAD"/>
    <w:rsid w:val="007242B1"/>
    <w:rsid w:val="00725E36"/>
    <w:rsid w:val="00727701"/>
    <w:rsid w:val="007315F4"/>
    <w:rsid w:val="00733374"/>
    <w:rsid w:val="007341CB"/>
    <w:rsid w:val="00737D6C"/>
    <w:rsid w:val="00740887"/>
    <w:rsid w:val="00740DEF"/>
    <w:rsid w:val="00740EAD"/>
    <w:rsid w:val="00745016"/>
    <w:rsid w:val="00746CDC"/>
    <w:rsid w:val="007515BF"/>
    <w:rsid w:val="007520E0"/>
    <w:rsid w:val="00753EDA"/>
    <w:rsid w:val="00755BD0"/>
    <w:rsid w:val="007564F3"/>
    <w:rsid w:val="00757D56"/>
    <w:rsid w:val="00764389"/>
    <w:rsid w:val="00765A71"/>
    <w:rsid w:val="00765B36"/>
    <w:rsid w:val="00765F86"/>
    <w:rsid w:val="00770A5E"/>
    <w:rsid w:val="00770C1D"/>
    <w:rsid w:val="00772CBA"/>
    <w:rsid w:val="007738B0"/>
    <w:rsid w:val="007740A5"/>
    <w:rsid w:val="0077501F"/>
    <w:rsid w:val="00775200"/>
    <w:rsid w:val="0077547D"/>
    <w:rsid w:val="00781080"/>
    <w:rsid w:val="00781BD7"/>
    <w:rsid w:val="00782253"/>
    <w:rsid w:val="00782B71"/>
    <w:rsid w:val="00784216"/>
    <w:rsid w:val="00791CAF"/>
    <w:rsid w:val="00797384"/>
    <w:rsid w:val="007A4EEB"/>
    <w:rsid w:val="007A57F8"/>
    <w:rsid w:val="007A5ACC"/>
    <w:rsid w:val="007A6165"/>
    <w:rsid w:val="007A6251"/>
    <w:rsid w:val="007A66C3"/>
    <w:rsid w:val="007A6BBB"/>
    <w:rsid w:val="007B0621"/>
    <w:rsid w:val="007B0A47"/>
    <w:rsid w:val="007B1C0B"/>
    <w:rsid w:val="007B2E2E"/>
    <w:rsid w:val="007B43E9"/>
    <w:rsid w:val="007B5186"/>
    <w:rsid w:val="007B5BB5"/>
    <w:rsid w:val="007B6626"/>
    <w:rsid w:val="007C0206"/>
    <w:rsid w:val="007C1519"/>
    <w:rsid w:val="007C162C"/>
    <w:rsid w:val="007C165E"/>
    <w:rsid w:val="007C21CE"/>
    <w:rsid w:val="007C2B67"/>
    <w:rsid w:val="007D043A"/>
    <w:rsid w:val="007D066C"/>
    <w:rsid w:val="007D1422"/>
    <w:rsid w:val="007D44C9"/>
    <w:rsid w:val="007D497E"/>
    <w:rsid w:val="007E12D1"/>
    <w:rsid w:val="007E71AB"/>
    <w:rsid w:val="007F188F"/>
    <w:rsid w:val="007F44AB"/>
    <w:rsid w:val="007F6611"/>
    <w:rsid w:val="00805B5B"/>
    <w:rsid w:val="00805CA5"/>
    <w:rsid w:val="00811BCF"/>
    <w:rsid w:val="0081296E"/>
    <w:rsid w:val="00812B47"/>
    <w:rsid w:val="00812F43"/>
    <w:rsid w:val="00813BF6"/>
    <w:rsid w:val="008166D7"/>
    <w:rsid w:val="00820372"/>
    <w:rsid w:val="00820818"/>
    <w:rsid w:val="00821F4A"/>
    <w:rsid w:val="0082518A"/>
    <w:rsid w:val="00825676"/>
    <w:rsid w:val="008318A6"/>
    <w:rsid w:val="008333BA"/>
    <w:rsid w:val="00834618"/>
    <w:rsid w:val="00835349"/>
    <w:rsid w:val="00841874"/>
    <w:rsid w:val="00842A74"/>
    <w:rsid w:val="00846915"/>
    <w:rsid w:val="0084719C"/>
    <w:rsid w:val="00847568"/>
    <w:rsid w:val="00852043"/>
    <w:rsid w:val="00861111"/>
    <w:rsid w:val="00863F19"/>
    <w:rsid w:val="00864A28"/>
    <w:rsid w:val="00865911"/>
    <w:rsid w:val="0086676B"/>
    <w:rsid w:val="00866878"/>
    <w:rsid w:val="00875B6A"/>
    <w:rsid w:val="00877176"/>
    <w:rsid w:val="008777BD"/>
    <w:rsid w:val="008840E7"/>
    <w:rsid w:val="00884985"/>
    <w:rsid w:val="00885FCD"/>
    <w:rsid w:val="0089027D"/>
    <w:rsid w:val="008909F7"/>
    <w:rsid w:val="008925D3"/>
    <w:rsid w:val="00892F04"/>
    <w:rsid w:val="0089558E"/>
    <w:rsid w:val="0089660A"/>
    <w:rsid w:val="008A2F73"/>
    <w:rsid w:val="008A55B9"/>
    <w:rsid w:val="008B08E2"/>
    <w:rsid w:val="008B217E"/>
    <w:rsid w:val="008B4FED"/>
    <w:rsid w:val="008C0CDA"/>
    <w:rsid w:val="008C3871"/>
    <w:rsid w:val="008C3B90"/>
    <w:rsid w:val="008C502E"/>
    <w:rsid w:val="008D1BA2"/>
    <w:rsid w:val="008D3B3A"/>
    <w:rsid w:val="008D63C2"/>
    <w:rsid w:val="008E6A12"/>
    <w:rsid w:val="008E6B98"/>
    <w:rsid w:val="008E6D58"/>
    <w:rsid w:val="008E7C1A"/>
    <w:rsid w:val="008F0CA6"/>
    <w:rsid w:val="008F121A"/>
    <w:rsid w:val="008F53B7"/>
    <w:rsid w:val="008F75BB"/>
    <w:rsid w:val="009014C2"/>
    <w:rsid w:val="009021B1"/>
    <w:rsid w:val="00902795"/>
    <w:rsid w:val="00902A83"/>
    <w:rsid w:val="00903FEC"/>
    <w:rsid w:val="00904913"/>
    <w:rsid w:val="00905C69"/>
    <w:rsid w:val="0090773E"/>
    <w:rsid w:val="00915467"/>
    <w:rsid w:val="00917534"/>
    <w:rsid w:val="009210D3"/>
    <w:rsid w:val="00922BAE"/>
    <w:rsid w:val="00923E78"/>
    <w:rsid w:val="00924979"/>
    <w:rsid w:val="009276DC"/>
    <w:rsid w:val="009338E4"/>
    <w:rsid w:val="0093628F"/>
    <w:rsid w:val="00940F65"/>
    <w:rsid w:val="009426C4"/>
    <w:rsid w:val="0094296B"/>
    <w:rsid w:val="009464C7"/>
    <w:rsid w:val="009510DE"/>
    <w:rsid w:val="0095118F"/>
    <w:rsid w:val="009526D7"/>
    <w:rsid w:val="00952ECA"/>
    <w:rsid w:val="00953C09"/>
    <w:rsid w:val="00955702"/>
    <w:rsid w:val="0095690C"/>
    <w:rsid w:val="00956F66"/>
    <w:rsid w:val="00957392"/>
    <w:rsid w:val="00957EC9"/>
    <w:rsid w:val="009620EA"/>
    <w:rsid w:val="00962B56"/>
    <w:rsid w:val="00964D9B"/>
    <w:rsid w:val="0096601E"/>
    <w:rsid w:val="0097056E"/>
    <w:rsid w:val="0097325D"/>
    <w:rsid w:val="00973EC9"/>
    <w:rsid w:val="00975A62"/>
    <w:rsid w:val="00981FAB"/>
    <w:rsid w:val="00982558"/>
    <w:rsid w:val="0098261A"/>
    <w:rsid w:val="00983898"/>
    <w:rsid w:val="009838E5"/>
    <w:rsid w:val="00986718"/>
    <w:rsid w:val="00986FDF"/>
    <w:rsid w:val="0099141D"/>
    <w:rsid w:val="00991EA2"/>
    <w:rsid w:val="00993D60"/>
    <w:rsid w:val="00995616"/>
    <w:rsid w:val="00995909"/>
    <w:rsid w:val="0099602B"/>
    <w:rsid w:val="009A03BB"/>
    <w:rsid w:val="009A069B"/>
    <w:rsid w:val="009A1E95"/>
    <w:rsid w:val="009A34C8"/>
    <w:rsid w:val="009A4133"/>
    <w:rsid w:val="009A416E"/>
    <w:rsid w:val="009B12C5"/>
    <w:rsid w:val="009B4E21"/>
    <w:rsid w:val="009B59FD"/>
    <w:rsid w:val="009C0389"/>
    <w:rsid w:val="009C1C8E"/>
    <w:rsid w:val="009C6FC1"/>
    <w:rsid w:val="009D074B"/>
    <w:rsid w:val="009D1077"/>
    <w:rsid w:val="009D199C"/>
    <w:rsid w:val="009D2F4B"/>
    <w:rsid w:val="009E136B"/>
    <w:rsid w:val="009E15A0"/>
    <w:rsid w:val="009E2417"/>
    <w:rsid w:val="009E594D"/>
    <w:rsid w:val="009E5FA7"/>
    <w:rsid w:val="009F1208"/>
    <w:rsid w:val="009F21F8"/>
    <w:rsid w:val="009F4221"/>
    <w:rsid w:val="009F5D7C"/>
    <w:rsid w:val="009F6624"/>
    <w:rsid w:val="009F6D4F"/>
    <w:rsid w:val="00A00D28"/>
    <w:rsid w:val="00A00D29"/>
    <w:rsid w:val="00A01117"/>
    <w:rsid w:val="00A06AC8"/>
    <w:rsid w:val="00A115F7"/>
    <w:rsid w:val="00A11A2D"/>
    <w:rsid w:val="00A12031"/>
    <w:rsid w:val="00A23719"/>
    <w:rsid w:val="00A25659"/>
    <w:rsid w:val="00A26604"/>
    <w:rsid w:val="00A27337"/>
    <w:rsid w:val="00A27439"/>
    <w:rsid w:val="00A3362A"/>
    <w:rsid w:val="00A3704A"/>
    <w:rsid w:val="00A404D6"/>
    <w:rsid w:val="00A40D8E"/>
    <w:rsid w:val="00A44BDC"/>
    <w:rsid w:val="00A45173"/>
    <w:rsid w:val="00A45ED1"/>
    <w:rsid w:val="00A524EC"/>
    <w:rsid w:val="00A529D2"/>
    <w:rsid w:val="00A53F03"/>
    <w:rsid w:val="00A54ECF"/>
    <w:rsid w:val="00A56394"/>
    <w:rsid w:val="00A60CC9"/>
    <w:rsid w:val="00A663B8"/>
    <w:rsid w:val="00A67C9A"/>
    <w:rsid w:val="00A75696"/>
    <w:rsid w:val="00A75D5E"/>
    <w:rsid w:val="00A76AD6"/>
    <w:rsid w:val="00A77D36"/>
    <w:rsid w:val="00A8022D"/>
    <w:rsid w:val="00A813F9"/>
    <w:rsid w:val="00A83966"/>
    <w:rsid w:val="00A85436"/>
    <w:rsid w:val="00A86A03"/>
    <w:rsid w:val="00A87F63"/>
    <w:rsid w:val="00A94B4B"/>
    <w:rsid w:val="00A9504A"/>
    <w:rsid w:val="00A953A7"/>
    <w:rsid w:val="00A973BD"/>
    <w:rsid w:val="00A979E9"/>
    <w:rsid w:val="00AA2292"/>
    <w:rsid w:val="00AA2685"/>
    <w:rsid w:val="00AA4453"/>
    <w:rsid w:val="00AA5659"/>
    <w:rsid w:val="00AA63FB"/>
    <w:rsid w:val="00AA7145"/>
    <w:rsid w:val="00AB06EA"/>
    <w:rsid w:val="00AB3ED1"/>
    <w:rsid w:val="00AB5557"/>
    <w:rsid w:val="00AB5B10"/>
    <w:rsid w:val="00AB6924"/>
    <w:rsid w:val="00AB6CE8"/>
    <w:rsid w:val="00AB7EB8"/>
    <w:rsid w:val="00AC0842"/>
    <w:rsid w:val="00AC1B34"/>
    <w:rsid w:val="00AC2F1B"/>
    <w:rsid w:val="00AC49FE"/>
    <w:rsid w:val="00AC6DFB"/>
    <w:rsid w:val="00AC7FF1"/>
    <w:rsid w:val="00AD23E5"/>
    <w:rsid w:val="00AD5BB9"/>
    <w:rsid w:val="00AD5D84"/>
    <w:rsid w:val="00AD6450"/>
    <w:rsid w:val="00AD7D00"/>
    <w:rsid w:val="00AE00B0"/>
    <w:rsid w:val="00AE0F67"/>
    <w:rsid w:val="00AE1E91"/>
    <w:rsid w:val="00AE4B97"/>
    <w:rsid w:val="00AE7E3B"/>
    <w:rsid w:val="00AF3600"/>
    <w:rsid w:val="00AF5CBD"/>
    <w:rsid w:val="00B007A7"/>
    <w:rsid w:val="00B02B54"/>
    <w:rsid w:val="00B0443B"/>
    <w:rsid w:val="00B0481E"/>
    <w:rsid w:val="00B04CDE"/>
    <w:rsid w:val="00B06128"/>
    <w:rsid w:val="00B07B16"/>
    <w:rsid w:val="00B10000"/>
    <w:rsid w:val="00B1099E"/>
    <w:rsid w:val="00B11AFD"/>
    <w:rsid w:val="00B11E1C"/>
    <w:rsid w:val="00B12EDA"/>
    <w:rsid w:val="00B1332B"/>
    <w:rsid w:val="00B14927"/>
    <w:rsid w:val="00B16550"/>
    <w:rsid w:val="00B172B0"/>
    <w:rsid w:val="00B22571"/>
    <w:rsid w:val="00B241C1"/>
    <w:rsid w:val="00B24A3B"/>
    <w:rsid w:val="00B274E8"/>
    <w:rsid w:val="00B335FC"/>
    <w:rsid w:val="00B35E38"/>
    <w:rsid w:val="00B4230D"/>
    <w:rsid w:val="00B44158"/>
    <w:rsid w:val="00B4442F"/>
    <w:rsid w:val="00B46D98"/>
    <w:rsid w:val="00B520FB"/>
    <w:rsid w:val="00B529B8"/>
    <w:rsid w:val="00B52B5D"/>
    <w:rsid w:val="00B53DBA"/>
    <w:rsid w:val="00B55495"/>
    <w:rsid w:val="00B619D1"/>
    <w:rsid w:val="00B625CC"/>
    <w:rsid w:val="00B62E1F"/>
    <w:rsid w:val="00B63F21"/>
    <w:rsid w:val="00B6437B"/>
    <w:rsid w:val="00B676C2"/>
    <w:rsid w:val="00B71123"/>
    <w:rsid w:val="00B7300A"/>
    <w:rsid w:val="00B73730"/>
    <w:rsid w:val="00B738F6"/>
    <w:rsid w:val="00B74195"/>
    <w:rsid w:val="00B77DA9"/>
    <w:rsid w:val="00B80195"/>
    <w:rsid w:val="00B81B60"/>
    <w:rsid w:val="00B832A4"/>
    <w:rsid w:val="00B87886"/>
    <w:rsid w:val="00B90183"/>
    <w:rsid w:val="00B909EE"/>
    <w:rsid w:val="00B9122B"/>
    <w:rsid w:val="00B91D10"/>
    <w:rsid w:val="00B931F0"/>
    <w:rsid w:val="00B95410"/>
    <w:rsid w:val="00B964BA"/>
    <w:rsid w:val="00B97563"/>
    <w:rsid w:val="00BA266E"/>
    <w:rsid w:val="00BA3F58"/>
    <w:rsid w:val="00BA5896"/>
    <w:rsid w:val="00BA5F13"/>
    <w:rsid w:val="00BA659C"/>
    <w:rsid w:val="00BA6E72"/>
    <w:rsid w:val="00BB17F4"/>
    <w:rsid w:val="00BB25F3"/>
    <w:rsid w:val="00BB2B64"/>
    <w:rsid w:val="00BB3F48"/>
    <w:rsid w:val="00BB3FC1"/>
    <w:rsid w:val="00BB4EDF"/>
    <w:rsid w:val="00BB5304"/>
    <w:rsid w:val="00BB56CE"/>
    <w:rsid w:val="00BC01F9"/>
    <w:rsid w:val="00BC283D"/>
    <w:rsid w:val="00BC2ADE"/>
    <w:rsid w:val="00BC4101"/>
    <w:rsid w:val="00BC4CF3"/>
    <w:rsid w:val="00BC56EA"/>
    <w:rsid w:val="00BD0CC7"/>
    <w:rsid w:val="00BE1914"/>
    <w:rsid w:val="00BE24BC"/>
    <w:rsid w:val="00BF1614"/>
    <w:rsid w:val="00BF24FE"/>
    <w:rsid w:val="00BF3A71"/>
    <w:rsid w:val="00BF5069"/>
    <w:rsid w:val="00BF5C2C"/>
    <w:rsid w:val="00C0140A"/>
    <w:rsid w:val="00C04072"/>
    <w:rsid w:val="00C07D15"/>
    <w:rsid w:val="00C115E2"/>
    <w:rsid w:val="00C124EB"/>
    <w:rsid w:val="00C129F0"/>
    <w:rsid w:val="00C136B4"/>
    <w:rsid w:val="00C15580"/>
    <w:rsid w:val="00C15AA6"/>
    <w:rsid w:val="00C252A8"/>
    <w:rsid w:val="00C25AE0"/>
    <w:rsid w:val="00C2625A"/>
    <w:rsid w:val="00C3109B"/>
    <w:rsid w:val="00C3221F"/>
    <w:rsid w:val="00C368B7"/>
    <w:rsid w:val="00C36C73"/>
    <w:rsid w:val="00C3781D"/>
    <w:rsid w:val="00C3790F"/>
    <w:rsid w:val="00C37939"/>
    <w:rsid w:val="00C40BE2"/>
    <w:rsid w:val="00C41DDF"/>
    <w:rsid w:val="00C43FF6"/>
    <w:rsid w:val="00C50047"/>
    <w:rsid w:val="00C54CF8"/>
    <w:rsid w:val="00C5657F"/>
    <w:rsid w:val="00C56E90"/>
    <w:rsid w:val="00C604E1"/>
    <w:rsid w:val="00C6078A"/>
    <w:rsid w:val="00C62A92"/>
    <w:rsid w:val="00C670A3"/>
    <w:rsid w:val="00C673A8"/>
    <w:rsid w:val="00C715D7"/>
    <w:rsid w:val="00C71EC0"/>
    <w:rsid w:val="00C82012"/>
    <w:rsid w:val="00C83D37"/>
    <w:rsid w:val="00C84110"/>
    <w:rsid w:val="00C86276"/>
    <w:rsid w:val="00C87F3B"/>
    <w:rsid w:val="00C900AD"/>
    <w:rsid w:val="00C92096"/>
    <w:rsid w:val="00C9527D"/>
    <w:rsid w:val="00CA022B"/>
    <w:rsid w:val="00CA068C"/>
    <w:rsid w:val="00CA2B74"/>
    <w:rsid w:val="00CA3971"/>
    <w:rsid w:val="00CA566C"/>
    <w:rsid w:val="00CA6365"/>
    <w:rsid w:val="00CA69B0"/>
    <w:rsid w:val="00CB01F2"/>
    <w:rsid w:val="00CB10EA"/>
    <w:rsid w:val="00CB1DD0"/>
    <w:rsid w:val="00CB253C"/>
    <w:rsid w:val="00CB3C4C"/>
    <w:rsid w:val="00CB4F72"/>
    <w:rsid w:val="00CC0309"/>
    <w:rsid w:val="00CC48D8"/>
    <w:rsid w:val="00CC63DF"/>
    <w:rsid w:val="00CC6DAC"/>
    <w:rsid w:val="00CD3CF9"/>
    <w:rsid w:val="00CD4CB9"/>
    <w:rsid w:val="00CE2DEB"/>
    <w:rsid w:val="00CE3F13"/>
    <w:rsid w:val="00CE4C30"/>
    <w:rsid w:val="00CE4E95"/>
    <w:rsid w:val="00CE6D77"/>
    <w:rsid w:val="00CF3130"/>
    <w:rsid w:val="00CF7458"/>
    <w:rsid w:val="00D053C4"/>
    <w:rsid w:val="00D055AE"/>
    <w:rsid w:val="00D067E4"/>
    <w:rsid w:val="00D11EB7"/>
    <w:rsid w:val="00D14C44"/>
    <w:rsid w:val="00D1530F"/>
    <w:rsid w:val="00D22003"/>
    <w:rsid w:val="00D237C7"/>
    <w:rsid w:val="00D24D2C"/>
    <w:rsid w:val="00D3091B"/>
    <w:rsid w:val="00D328AF"/>
    <w:rsid w:val="00D35989"/>
    <w:rsid w:val="00D41AD6"/>
    <w:rsid w:val="00D427BC"/>
    <w:rsid w:val="00D44D61"/>
    <w:rsid w:val="00D4692D"/>
    <w:rsid w:val="00D46B91"/>
    <w:rsid w:val="00D47BFB"/>
    <w:rsid w:val="00D51E83"/>
    <w:rsid w:val="00D5270B"/>
    <w:rsid w:val="00D5396C"/>
    <w:rsid w:val="00D53C9D"/>
    <w:rsid w:val="00D61C47"/>
    <w:rsid w:val="00D630F7"/>
    <w:rsid w:val="00D66010"/>
    <w:rsid w:val="00D67284"/>
    <w:rsid w:val="00D70C59"/>
    <w:rsid w:val="00D70EB6"/>
    <w:rsid w:val="00D72222"/>
    <w:rsid w:val="00D72710"/>
    <w:rsid w:val="00D749D4"/>
    <w:rsid w:val="00D75231"/>
    <w:rsid w:val="00D813E3"/>
    <w:rsid w:val="00D86BEC"/>
    <w:rsid w:val="00D90021"/>
    <w:rsid w:val="00D93CF4"/>
    <w:rsid w:val="00D966AE"/>
    <w:rsid w:val="00D96944"/>
    <w:rsid w:val="00D9757E"/>
    <w:rsid w:val="00D97646"/>
    <w:rsid w:val="00DA59EB"/>
    <w:rsid w:val="00DA7081"/>
    <w:rsid w:val="00DB12BA"/>
    <w:rsid w:val="00DB3683"/>
    <w:rsid w:val="00DB3DAE"/>
    <w:rsid w:val="00DB61DA"/>
    <w:rsid w:val="00DB6D53"/>
    <w:rsid w:val="00DB70C8"/>
    <w:rsid w:val="00DC01AB"/>
    <w:rsid w:val="00DC596A"/>
    <w:rsid w:val="00DD5C13"/>
    <w:rsid w:val="00DE232F"/>
    <w:rsid w:val="00DE48E3"/>
    <w:rsid w:val="00DE5D24"/>
    <w:rsid w:val="00DE6162"/>
    <w:rsid w:val="00DE68EB"/>
    <w:rsid w:val="00DF01ED"/>
    <w:rsid w:val="00DF3263"/>
    <w:rsid w:val="00DF5609"/>
    <w:rsid w:val="00DF707E"/>
    <w:rsid w:val="00E01391"/>
    <w:rsid w:val="00E02517"/>
    <w:rsid w:val="00E04403"/>
    <w:rsid w:val="00E04788"/>
    <w:rsid w:val="00E06C7F"/>
    <w:rsid w:val="00E119C1"/>
    <w:rsid w:val="00E11A76"/>
    <w:rsid w:val="00E11AC0"/>
    <w:rsid w:val="00E126ED"/>
    <w:rsid w:val="00E12DDF"/>
    <w:rsid w:val="00E13879"/>
    <w:rsid w:val="00E14785"/>
    <w:rsid w:val="00E200B7"/>
    <w:rsid w:val="00E2109E"/>
    <w:rsid w:val="00E210FF"/>
    <w:rsid w:val="00E21938"/>
    <w:rsid w:val="00E21F40"/>
    <w:rsid w:val="00E241EB"/>
    <w:rsid w:val="00E24920"/>
    <w:rsid w:val="00E24BE3"/>
    <w:rsid w:val="00E25AC1"/>
    <w:rsid w:val="00E26D17"/>
    <w:rsid w:val="00E3153F"/>
    <w:rsid w:val="00E324FB"/>
    <w:rsid w:val="00E32585"/>
    <w:rsid w:val="00E34BE2"/>
    <w:rsid w:val="00E34E1A"/>
    <w:rsid w:val="00E35549"/>
    <w:rsid w:val="00E3646A"/>
    <w:rsid w:val="00E36809"/>
    <w:rsid w:val="00E37FB8"/>
    <w:rsid w:val="00E42CDA"/>
    <w:rsid w:val="00E440EE"/>
    <w:rsid w:val="00E452AE"/>
    <w:rsid w:val="00E467F0"/>
    <w:rsid w:val="00E471C5"/>
    <w:rsid w:val="00E47F8F"/>
    <w:rsid w:val="00E548DC"/>
    <w:rsid w:val="00E550A3"/>
    <w:rsid w:val="00E55E38"/>
    <w:rsid w:val="00E6397D"/>
    <w:rsid w:val="00E63EBE"/>
    <w:rsid w:val="00E66767"/>
    <w:rsid w:val="00E679AA"/>
    <w:rsid w:val="00E707C5"/>
    <w:rsid w:val="00E72C3A"/>
    <w:rsid w:val="00E72D52"/>
    <w:rsid w:val="00E73A68"/>
    <w:rsid w:val="00E75592"/>
    <w:rsid w:val="00E76C21"/>
    <w:rsid w:val="00E77990"/>
    <w:rsid w:val="00E80A8D"/>
    <w:rsid w:val="00E814CE"/>
    <w:rsid w:val="00E8172F"/>
    <w:rsid w:val="00E82E38"/>
    <w:rsid w:val="00E835B7"/>
    <w:rsid w:val="00E836B9"/>
    <w:rsid w:val="00E83EFC"/>
    <w:rsid w:val="00E87698"/>
    <w:rsid w:val="00E93327"/>
    <w:rsid w:val="00E9508D"/>
    <w:rsid w:val="00E95456"/>
    <w:rsid w:val="00E95B08"/>
    <w:rsid w:val="00E963C9"/>
    <w:rsid w:val="00E976AF"/>
    <w:rsid w:val="00EA05F3"/>
    <w:rsid w:val="00EA3AE9"/>
    <w:rsid w:val="00EA3EAF"/>
    <w:rsid w:val="00EA57C4"/>
    <w:rsid w:val="00EA6196"/>
    <w:rsid w:val="00EA659F"/>
    <w:rsid w:val="00EA6A87"/>
    <w:rsid w:val="00EA71A8"/>
    <w:rsid w:val="00EA7692"/>
    <w:rsid w:val="00EA7C9D"/>
    <w:rsid w:val="00EB1608"/>
    <w:rsid w:val="00EB1F32"/>
    <w:rsid w:val="00EB29C7"/>
    <w:rsid w:val="00EB3242"/>
    <w:rsid w:val="00EB45F2"/>
    <w:rsid w:val="00EB59AF"/>
    <w:rsid w:val="00EC12F1"/>
    <w:rsid w:val="00EC1E35"/>
    <w:rsid w:val="00EC5D5E"/>
    <w:rsid w:val="00EC6BEE"/>
    <w:rsid w:val="00EC7597"/>
    <w:rsid w:val="00EC7A98"/>
    <w:rsid w:val="00ED189D"/>
    <w:rsid w:val="00ED425A"/>
    <w:rsid w:val="00EE23E8"/>
    <w:rsid w:val="00EE3A74"/>
    <w:rsid w:val="00EE6FAE"/>
    <w:rsid w:val="00EE74ED"/>
    <w:rsid w:val="00EF5EE9"/>
    <w:rsid w:val="00EF62BC"/>
    <w:rsid w:val="00EF6759"/>
    <w:rsid w:val="00F02EB3"/>
    <w:rsid w:val="00F0392F"/>
    <w:rsid w:val="00F05AA1"/>
    <w:rsid w:val="00F06BF9"/>
    <w:rsid w:val="00F06EE3"/>
    <w:rsid w:val="00F07A4C"/>
    <w:rsid w:val="00F134F2"/>
    <w:rsid w:val="00F1432B"/>
    <w:rsid w:val="00F1546F"/>
    <w:rsid w:val="00F2138C"/>
    <w:rsid w:val="00F22888"/>
    <w:rsid w:val="00F23C23"/>
    <w:rsid w:val="00F23F9C"/>
    <w:rsid w:val="00F25B8A"/>
    <w:rsid w:val="00F26C6B"/>
    <w:rsid w:val="00F315EA"/>
    <w:rsid w:val="00F32B52"/>
    <w:rsid w:val="00F3361E"/>
    <w:rsid w:val="00F35B26"/>
    <w:rsid w:val="00F36C62"/>
    <w:rsid w:val="00F414E0"/>
    <w:rsid w:val="00F4156E"/>
    <w:rsid w:val="00F448D4"/>
    <w:rsid w:val="00F46D66"/>
    <w:rsid w:val="00F47028"/>
    <w:rsid w:val="00F474B9"/>
    <w:rsid w:val="00F47C4F"/>
    <w:rsid w:val="00F47E54"/>
    <w:rsid w:val="00F50728"/>
    <w:rsid w:val="00F51FAD"/>
    <w:rsid w:val="00F53E46"/>
    <w:rsid w:val="00F55926"/>
    <w:rsid w:val="00F578B8"/>
    <w:rsid w:val="00F638D9"/>
    <w:rsid w:val="00F65603"/>
    <w:rsid w:val="00F73894"/>
    <w:rsid w:val="00F81AF1"/>
    <w:rsid w:val="00F86413"/>
    <w:rsid w:val="00F869BE"/>
    <w:rsid w:val="00F876E6"/>
    <w:rsid w:val="00F91127"/>
    <w:rsid w:val="00F915E6"/>
    <w:rsid w:val="00F95970"/>
    <w:rsid w:val="00F96722"/>
    <w:rsid w:val="00FA0B0D"/>
    <w:rsid w:val="00FA15A8"/>
    <w:rsid w:val="00FA3B6E"/>
    <w:rsid w:val="00FA3BE0"/>
    <w:rsid w:val="00FA4609"/>
    <w:rsid w:val="00FA55D9"/>
    <w:rsid w:val="00FA6860"/>
    <w:rsid w:val="00FA6E93"/>
    <w:rsid w:val="00FB075F"/>
    <w:rsid w:val="00FB311E"/>
    <w:rsid w:val="00FB48F5"/>
    <w:rsid w:val="00FC4EA0"/>
    <w:rsid w:val="00FC529D"/>
    <w:rsid w:val="00FC5C99"/>
    <w:rsid w:val="00FC73A0"/>
    <w:rsid w:val="00FD45D7"/>
    <w:rsid w:val="00FD66A0"/>
    <w:rsid w:val="00FD7AF9"/>
    <w:rsid w:val="00FE011C"/>
    <w:rsid w:val="00FE1A1F"/>
    <w:rsid w:val="00FE58CA"/>
    <w:rsid w:val="00FE62E5"/>
    <w:rsid w:val="00FE68DD"/>
    <w:rsid w:val="00FE697A"/>
    <w:rsid w:val="00FE77A7"/>
    <w:rsid w:val="00FF1362"/>
    <w:rsid w:val="00FF3986"/>
    <w:rsid w:val="00FF5A22"/>
    <w:rsid w:val="00FF7923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0B3357A-31CB-46CB-875E-B138B05C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54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uiPriority w:val="39"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  <w:tabs>
        <w:tab w:val="clear" w:pos="1218"/>
        <w:tab w:val="num" w:pos="792"/>
      </w:tabs>
      <w:ind w:left="0"/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tabs>
        <w:tab w:val="clear" w:pos="2291"/>
        <w:tab w:val="num" w:pos="2430"/>
      </w:tabs>
      <w:spacing w:before="240"/>
      <w:ind w:left="99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  <w:style w:type="character" w:customStyle="1" w:styleId="value">
    <w:name w:val="value"/>
    <w:basedOn w:val="DefaultParagraphFont"/>
    <w:rsid w:val="002E11B6"/>
  </w:style>
  <w:style w:type="paragraph" w:styleId="TOC6">
    <w:name w:val="toc 6"/>
    <w:basedOn w:val="Normal"/>
    <w:next w:val="Normal"/>
    <w:autoRedefine/>
    <w:uiPriority w:val="39"/>
    <w:unhideWhenUsed/>
    <w:rsid w:val="009B4E21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9B4E21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9B4E21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9B4E21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table" w:styleId="LightGrid-Accent3">
    <w:name w:val="Light Grid Accent 3"/>
    <w:basedOn w:val="TableNormal"/>
    <w:uiPriority w:val="62"/>
    <w:rsid w:val="000F3A0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ListParagraph">
    <w:name w:val="List Paragraph"/>
    <w:basedOn w:val="Normal"/>
    <w:uiPriority w:val="34"/>
    <w:qFormat/>
    <w:rsid w:val="00141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2.xml"/><Relationship Id="rId8" Type="http://schemas.openxmlformats.org/officeDocument/2006/relationships/styles" Target="styl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2018-07-09T00:00:00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5221CFF066E45B38949FF7B6236F6" ma:contentTypeVersion="0" ma:contentTypeDescription="Create a new document." ma:contentTypeScope="" ma:versionID="8710438038a58fbd5ba225ec185b4679">
  <xsd:schema xmlns:xsd="http://www.w3.org/2001/XMLSchema" xmlns:xs="http://www.w3.org/2001/XMLSchema" xmlns:p="http://schemas.microsoft.com/office/2006/metadata/properties" xmlns:ns2="f80fb4cf-e3eb-4dc2-9134-0dace9d834d4" targetNamespace="http://schemas.microsoft.com/office/2006/metadata/properties" ma:root="true" ma:fieldsID="d250e83dcf18b5aa9b88976bfc230484" ns2:_="">
    <xsd:import namespace="f80fb4cf-e3eb-4dc2-9134-0dace9d834d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fb4cf-e3eb-4dc2-9134-0dace9d834d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80fb4cf-e3eb-4dc2-9134-0dace9d834d4">HX4HSA4Y6YQY-363-167</_dlc_DocId>
    <_dlc_DocIdUrl xmlns="f80fb4cf-e3eb-4dc2-9134-0dace9d834d4">
      <Url>https://sharepoint.pfsweb.com/pfswebindia/technology/demandware/_layouts/DocIdRedir.aspx?ID=HX4HSA4Y6YQY-363-167</Url>
      <Description>HX4HSA4Y6YQY-363-167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61C2D1-696C-4380-BD99-F9EE654B28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fb4cf-e3eb-4dc2-9134-0dace9d83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AABAE6-9308-49C3-B757-A9424313DA0E}">
  <ds:schemaRefs>
    <ds:schemaRef ds:uri="http://schemas.microsoft.com/office/2006/metadata/properties"/>
    <ds:schemaRef ds:uri="http://schemas.microsoft.com/office/infopath/2007/PartnerControls"/>
    <ds:schemaRef ds:uri="f80fb4cf-e3eb-4dc2-9134-0dace9d834d4"/>
  </ds:schemaRefs>
</ds:datastoreItem>
</file>

<file path=customXml/itemProps4.xml><?xml version="1.0" encoding="utf-8"?>
<ds:datastoreItem xmlns:ds="http://schemas.openxmlformats.org/officeDocument/2006/customXml" ds:itemID="{A93C3D96-179F-46DB-946A-54BA252D16B9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AF67FBDC-9C1A-4B39-82F3-9E73E5BAE9E8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7B493133-DB49-4C3C-A4FB-65D325CD4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100</TotalTime>
  <Pages>1</Pages>
  <Words>7501</Words>
  <Characters>42759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 Document</vt:lpstr>
    </vt:vector>
  </TitlesOfParts>
  <Company>Axure</Company>
  <LinksUpToDate>false</LinksUpToDate>
  <CharactersWithSpaces>50160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 Document</dc:title>
  <dc:creator>Version 1.0</dc:creator>
  <cp:lastModifiedBy>Etthamukala, Kalyanachakravarthy</cp:lastModifiedBy>
  <cp:revision>95</cp:revision>
  <cp:lastPrinted>2010-09-03T00:33:00Z</cp:lastPrinted>
  <dcterms:created xsi:type="dcterms:W3CDTF">2018-08-27T08:21:00Z</dcterms:created>
  <dcterms:modified xsi:type="dcterms:W3CDTF">2018-09-07T05:05:00Z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0x0101001475221CFF066E45B38949FF7B6236F6</vt:lpwstr>
  </property>
  <property fmtid="{D5CDD505-2E9C-101B-9397-08002B2CF9AE}" pid="3" name="_dlc_DocIdItemGuid">
    <vt:lpwstr>47e7f66f-05e7-4fcf-bf57-487b0e2af417</vt:lpwstr>
  </property>
</Properties>
</file>